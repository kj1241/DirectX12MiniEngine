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31C3276F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297D84">
        <w:t>0</w:t>
      </w:r>
    </w:p>
    <w:p w14:paraId="5B970335" w14:textId="57E1D3B1" w:rsidR="00B65B63" w:rsidRDefault="0086794D" w:rsidP="00B65B63">
      <w:pPr>
        <w:pStyle w:val="a8"/>
      </w:pPr>
      <w:r>
        <w:t>2022.</w:t>
      </w:r>
      <w:r w:rsidR="00297D84">
        <w:t>10</w:t>
      </w:r>
      <w:r w:rsidR="00494B8A">
        <w:t>.</w:t>
      </w:r>
      <w:r w:rsidR="00297D84">
        <w:t>23</w:t>
      </w:r>
    </w:p>
    <w:p w14:paraId="3DD5B102" w14:textId="49F46E18" w:rsidR="00B65B63" w:rsidRDefault="00B65B63" w:rsidP="00B65B63"/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proofErr w:type="spellStart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포토폴리오에서는</w:t>
                            </w:r>
                            <w:proofErr w:type="spellEnd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proofErr w:type="spellStart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포토폴리오에서는</w:t>
                      </w:r>
                      <w:proofErr w:type="spellEnd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54B66D15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B85D33">
            <w:rPr>
              <w:rFonts w:hint="eastAsia"/>
            </w:rPr>
            <w:t>김경주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2FCA8F6" wp14:editId="466968F8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680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  <w:proofErr w:type="spellEnd"/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windows.h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">
                <v:shape id="Text Box 13" o:sp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  <w:proofErr w:type="spellEnd"/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windows.h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  <w:proofErr w:type="spellEnd"/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GetHwnd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WindowProc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WinAPI_hwnd</w:t>
                              </w:r>
                              <w:proofErr w:type="spellEnd"/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">
                <v:shape id="Text Box 13" o:sp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  <w:proofErr w:type="spellEnd"/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GetHwnd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WindowProc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  <w:proofErr w:type="spellEnd"/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WinAPI_hwnd</w:t>
                        </w:r>
                        <w:proofErr w:type="spellEnd"/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WinAPI.h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~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  <w:proofErr w:type="spellEnd"/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*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CommandLineToArgvW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GetCommandLineW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(), 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LocalFree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windowClass.cbSize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windowClass.style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windowClass.lpfnWndProc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  <w:proofErr w:type="spellEnd"/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AdjustWindowRect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windowRect.right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windowRect.left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windowRect.bottom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windowRect.top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ShowWindow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">
                <v:shape id="Text Box 13" o:sp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WinAPI.h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~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  <w:proofErr w:type="spellEnd"/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*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CommandLineToArgvW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GetCommandLineW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(), 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LocalFree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windowClass.cbSize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windowClass.style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windowClass.lpfnWndProc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  <w:proofErr w:type="spellEnd"/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AdjustWindowRect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windowRect.right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windowRect.left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windowRect.bottom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windowRect.top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ShowWindow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msg.message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TranslateMessage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WM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msg.wParam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-&gt;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lpCreateParams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  <w:proofErr w:type="spellEnd"/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: 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  <w:proofErr w:type="spellEnd"/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PostQuitMessage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msg.message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TranslateMessage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WM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msg.wParam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  <w:proofErr w:type="spellEnd"/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-&gt;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lpCreateParams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  <w:proofErr w:type="spellEnd"/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: 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  <w:proofErr w:type="spellEnd"/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PostQuitMessage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iMZgIAANw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AkULILE8m9BHNAAmE+qMl4IOGnA/aCkw+Yqqf++Y05S&#10;ot8ZNNFyNJnEbkzBZDofY+AuV7aXK8xwhDpSHoL7MPTwzjpVN1GqxNHAHVqvUskVT3kdDYstlIgd&#10;2z326GWcdj1dSqufAA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GiBmIxmAgAA3A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: 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PostQuitMessage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proofErr w:type="spellEnd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OnPw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: 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PostQuitMessage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proofErr w:type="spellEnd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wL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1KXEbnFsoj9QihnwGa&#10;WdrUgL85a0n/Bfe/9gIVZ+azpT6/H00mcWCSMZnOx2TgtWd77RFWElTBZUDOemMd+jHbO9S7mmL1&#10;pFm4J3VUOvXtJa+TpkjliZ3TRMYxurbTrZf/xuoPAA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G+VsCz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pCreateStruct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DU/TH9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pCreateStruct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WinAPI.h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Use_decl_annotations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HINSTANCE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Init(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0;   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WinAPI.h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_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Use_decl_annotations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WinMain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HINSTANCE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(!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Init(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0;   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proofErr w:type="spellEnd"/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7o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J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DOZzuh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proofErr w:type="spellEnd"/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1835B4D" wp14:editId="54ECBF0B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41B5" id="직선 화살표 연결선 30" o:spid="_x0000_s1026" type="#_x0000_t32" style="position:absolute;left:0;text-align:left;margin-left:0;margin-top:9.65pt;width:454.05pt;height:0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  <w:proofErr w:type="spellEnd"/>
                              <w:proofErr w:type="gramEnd"/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proofErr w:type="gramEnd"/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AE&#10;lQOMMQMAAGsJAAAOAAAAAAAAAAAAAAAAAC4CAABkcnMvZTJvRG9jLnhtbFBLAQItABQABgAIAAAA&#10;IQBVsj0G3QAAAAUBAAAPAAAAAAAAAAAAAAAAAIsFAABkcnMvZG93bnJldi54bWxQSwUGAAAAAAQA&#10;BADzAAAAlQYAAAAA&#10;">
                <v:shape id="Text Box 13" o:sp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  <w:proofErr w:type="spellEnd"/>
                        <w:proofErr w:type="gramEnd"/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proofErr w:type="gramEnd"/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Outptr_result_maybenull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UeZg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Outptr_result_maybenull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  <w:proofErr w:type="spellEnd"/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  <w:proofErr w:type="spellEnd"/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str(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'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 ||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">
                <v:shape id="Text Box 13" o:sp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  <w:proofErr w:type="spellEnd"/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  <w:proofErr w:type="spellEnd"/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str(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'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 ||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QueryInterface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==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-&gt;EnumAdapters1(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adapter.Detach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windowText.c_str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">
                <v:shape id="Text Box 13" o:sp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QueryInterface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==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-&gt;EnumAdapters1(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adapter.Detach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windowText.c_str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proofErr w:type="spellEnd"/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5ssXtG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proofErr w:type="spellEnd"/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proofErr w:type="spellEnd"/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CNDjTy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proofErr w:type="spellEnd"/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  <w:proofErr w:type="spellEnd"/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  <w:proofErr w:type="spellEnd"/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directX12_commandQueue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directX12_rtvHeap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directX12_dsvHeap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directX12_pipelineState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  <w:proofErr w:type="spellEnd"/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directX12_commandList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  <w:proofErr w:type="spellEnd"/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directX12_fence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  <w:proofErr w:type="spellEnd"/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s_app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  <w:proofErr w:type="spellEnd"/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">
                <v:shape id="Text Box 13" o:sp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  <w:proofErr w:type="spellEnd"/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  <w:proofErr w:type="spellEnd"/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directX12_commandQueue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directX12_rtvHeap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directX12_dsvHeap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directX12_pipelineState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  <w:proofErr w:type="spellEnd"/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directX12_commandList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  <w:proofErr w:type="spellEnd"/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directX12_fence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  <w:proofErr w:type="spellEnd"/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s_app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  <w:proofErr w:type="spellEnd"/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  <w:proofErr w:type="spellEnd"/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(ppCommandLists),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gpu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dxgi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  <w:proofErr w:type="spellEnd"/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GetDebugInterface(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EnableDebugLayer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(CreateDXGIFactory2(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  <w:proofErr w:type="spellEnd"/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Ja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kyGXY3OjmFopl&#10;dRwcMOjgptf2GyUjDI2Kuq9bZjkl8rWCgq+yIhTFo1GANsCw93c293eYqgGqorW3lETjwsfZtDVW&#10;dD34iqQp/RzapBVYt0Ncu+YCVcQE/rw8YJo/lEcRCnivx/+OPI6Hyp0s8myRzdJVlMUsX80X83+l&#10;itU8/w9FgeN+C7q67puRNCJMjiwty8WMggW9mZdRaoTJDl742Lqgjs/C9zhRwwvihwmyTMMfrjNp&#10;evYTmceBgyLXd/7R2ut11+w/kesMlX+Qxf8gV3y3wTsdc9x9f4SPhvs2Znz4Sjr/Dg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Lx20lo1AwAAbQkAAA4AAAAAAAAAAAAAAAAALgIAAGRycy9lMm9Eb2MueG1sUEsBAi0AFAAG&#10;AAgAAAAhAO16Of/eAAAABgEAAA8AAAAAAAAAAAAAAAAAjwUAAGRycy9kb3ducmV2LnhtbFBLBQYA&#10;AAAABAAEAPMAAACaBgAAAAA=&#10;">
                <v:shape id="Text Box 13" o:sp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  <w:proofErr w:type="spellEnd"/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(ppCommandLists),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gpu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dxgi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  <w:proofErr w:type="spellEnd"/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GetDebugInterface(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EnableDebugLayer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(CreateDXGIFactory2(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  <w:proofErr w:type="spellEnd"/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factory.Get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CreateCommandQueue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swapChain.Reset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  <w:proofErr w:type="spellEnd"/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swapChainDesc.Width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swapChainDesc.Height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swapChainDesc.Format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swapChainDesc.BufferUsage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swapChainDesc.SwapEffect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swapChainDesc.SampleDesc.Count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 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swapChain.As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/render target view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">
                <v:shape id="Text Box 13" o:sp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factory.Get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CreateCommandQueue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swapChain.Reset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  <w:proofErr w:type="spellEnd"/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swapChainDesc.Width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swapChainDesc.Height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swapChainDesc.Format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swapChainDesc.BufferUsage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swapChainDesc.SwapEffect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swapChainDesc.SampleDesc.Count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 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swapChain.As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/render target view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/depth stencil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veiew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CreateFence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4ccMQ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">
                <v:shape id="Text Box 13" o:sp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/depth stencil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veiew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CreateFence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">
                <v:shape id="Text Box 13" o:sp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9zKI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배움터(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최순철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jdYQ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배움터(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최순철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proofErr w:type="gram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Nwlpjs5AwAAbQkAAA4AAAAAAAAAAAAAAAAALgIAAGRycy9lMm9Eb2MueG1sUEsBAi0A&#10;FAAGAAgAAAAhAHGPWBbdAAAABQEAAA8AAAAAAAAAAAAAAAAAkwUAAGRycy9kb3ducmV2LnhtbFBL&#10;BQYAAAAABAAEAPMAAACdBgAAAAA=&#10;">
                <v:shape id="Text Box 13" o:sp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proofErr w:type="gramStart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proofErr w:type="spellEnd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proofErr w:type="gram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proofErr w:type="gramEnd"/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E2aA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NT6kTZ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proofErr w:type="spellEnd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proofErr w:type="gramStart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proofErr w:type="gramEnd"/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24E47016" w14:textId="2012519D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t>T</w:t>
      </w:r>
      <w:r w:rsidR="0053744C">
        <w:t>riangle</w:t>
      </w:r>
    </w:p>
    <w:p w14:paraId="461E8461" w14:textId="31B68052" w:rsidR="0053744C" w:rsidRDefault="00F76871" w:rsidP="00C3090D">
      <w:pPr>
        <w:pStyle w:val="31"/>
        <w:numPr>
          <w:ilvl w:val="0"/>
          <w:numId w:val="35"/>
        </w:numPr>
      </w:pPr>
      <w:r>
        <w:t>triangle</w:t>
      </w:r>
    </w:p>
    <w:p w14:paraId="42CB381C" w14:textId="77777777" w:rsidR="0063405B" w:rsidRDefault="00F76871" w:rsidP="00F76871">
      <w:r>
        <w:rPr>
          <w:rFonts w:hint="eastAsia"/>
        </w:rPr>
        <w:t xml:space="preserve">평면을 이루는 가장 기초적 단위인 삼각형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그리는 방법입니다.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1386E4BC" w14:textId="448F0895" w:rsidR="00225CD0" w:rsidRDefault="00225CD0" w:rsidP="00225CD0">
      <w:pPr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0BDA432" w14:textId="13E45994" w:rsidR="00160F45" w:rsidRDefault="00160F45" w:rsidP="00225CD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D42E8" wp14:editId="30ACD46E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DF419" id="직선 화살표 연결선 99" o:spid="_x0000_s1026" type="#_x0000_t32" style="position:absolute;left:0;text-align:left;margin-left:0;margin-top:10.35pt;width:454.05pt;height:0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76F3AC6A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>코드 및 설계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 xml:space="preserve">기본 삼각형 </w:t>
      </w:r>
      <w:proofErr w:type="spellStart"/>
      <w:r w:rsidR="00375CBF">
        <w:rPr>
          <w:rFonts w:hint="eastAsia"/>
        </w:rPr>
        <w:t>메쉬</w:t>
      </w:r>
      <w:proofErr w:type="spellEnd"/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rootSignatureDesc.Init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D3D12SerializeRootSignature(&amp;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GetBufferSize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">
                <v:shape id="Text Box 13" o:sp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rootSignatureDesc.Init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D3D12SerializeRootSignature(&amp;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GetBufferSize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4EC7gw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정의하기전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 xml:space="preserve">루트 서명은 </w:t>
      </w:r>
      <w:proofErr w:type="spellStart"/>
      <w:r>
        <w:rPr>
          <w:rFonts w:hint="eastAsia"/>
        </w:rPr>
        <w:t>셰이더가</w:t>
      </w:r>
      <w:proofErr w:type="spellEnd"/>
      <w:r>
        <w:rPr>
          <w:rFonts w:hint="eastAsia"/>
        </w:rPr>
        <w:t xml:space="preserve">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proofErr w:type="spellStart"/>
      <w:r w:rsidR="00364981">
        <w:rPr>
          <w:rFonts w:hint="eastAsia"/>
        </w:rPr>
        <w:t>바인드</w:t>
      </w:r>
      <w:proofErr w:type="spellEnd"/>
      <w:r w:rsidR="00364981">
        <w:rPr>
          <w:rFonts w:hint="eastAsia"/>
        </w:rPr>
        <w:t xml:space="preserve"> </w:t>
      </w:r>
      <w:proofErr w:type="spellStart"/>
      <w:r w:rsidR="00364981">
        <w:rPr>
          <w:rFonts w:hint="eastAsia"/>
        </w:rPr>
        <w:t>셰이더처럼</w:t>
      </w:r>
      <w:proofErr w:type="spellEnd"/>
      <w:r w:rsidR="00364981">
        <w:rPr>
          <w:rFonts w:hint="eastAsia"/>
        </w:rPr>
        <w:t xml:space="preserve">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  <w:proofErr w:type="spellEnd"/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proofErr w:type="spellEnd"/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proofErr w:type="gramEnd"/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hlsl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psoDesc.InputLayout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psoDesc.pRootSignature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directX12_rootSignature.Get()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psoDesc.VS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psoDesc.RasterizerState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psoDesc.BlendState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psoDesc.DepthStencilState.DepthEnable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psoDesc.DepthStencilState.StencilEnable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psoDesc.SampleMask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psoDesc.PrimitiveTopologyType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psoDesc.NumRenderTargets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psoDesc.RTVFormats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psoDesc.SampleDesc.Count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directX12_pipelineState)))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">
                <v:shape id="Text Box 13" o:sp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  <w:proofErr w:type="spellEnd"/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proofErr w:type="spellEnd"/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proofErr w:type="gramEnd"/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hlsl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psoDesc.InputLayout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psoDesc.pRootSignature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directX12_rootSignature.Get()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psoDesc.VS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psoDesc.RasterizerState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psoDesc.BlendState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psoDesc.DepthStencilState.DepthEnable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psoDesc.DepthStencilState.StencilEnable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psoDesc.SampleMask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psoDesc.PrimitiveTopologyType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psoDesc.NumRenderTargets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psoDesc.RTVFormats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psoDesc.SampleDesc.Count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directX12_pipelineState)))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</w:t>
      </w:r>
      <w:proofErr w:type="spellStart"/>
      <w:r w:rsidR="00F33B4C">
        <w:rPr>
          <w:rFonts w:hint="eastAsia"/>
        </w:rPr>
        <w:t>셰이더인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hlsl</w:t>
      </w:r>
      <w:proofErr w:type="spellEnd"/>
      <w:r w:rsidR="00F33B4C">
        <w:rPr>
          <w:rFonts w:hint="eastAsia"/>
        </w:rPr>
        <w:t xml:space="preserve">에 있는 </w:t>
      </w:r>
      <w:proofErr w:type="spellStart"/>
      <w:r w:rsidR="00F33B4C">
        <w:rPr>
          <w:rFonts w:hint="eastAsia"/>
        </w:rPr>
        <w:t>버텍스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</w:t>
      </w:r>
      <w:proofErr w:type="spellEnd"/>
      <w:r w:rsidR="00F33B4C">
        <w:rPr>
          <w:rFonts w:hint="eastAsia"/>
        </w:rPr>
        <w:t>,</w:t>
      </w:r>
      <w:r w:rsidR="00F33B4C">
        <w:t xml:space="preserve"> </w:t>
      </w:r>
      <w:proofErr w:type="spellStart"/>
      <w:r w:rsidR="00F33B4C">
        <w:rPr>
          <w:rFonts w:hint="eastAsia"/>
        </w:rPr>
        <w:t>픽셸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셰이더를</w:t>
      </w:r>
      <w:proofErr w:type="spellEnd"/>
      <w:r w:rsidR="00F33B4C">
        <w:rPr>
          <w:rFonts w:hint="eastAsia"/>
        </w:rPr>
        <w:t xml:space="preserve"> 찾아서 </w:t>
      </w:r>
      <w:proofErr w:type="spellStart"/>
      <w:r w:rsidR="00F33B4C">
        <w:rPr>
          <w:rFonts w:hint="eastAsia"/>
        </w:rPr>
        <w:t>찾아서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ps</w:t>
      </w:r>
      <w:r w:rsidR="00F33B4C">
        <w:rPr>
          <w:rFonts w:hint="eastAsia"/>
        </w:rPr>
        <w:t>o</w:t>
      </w:r>
      <w:proofErr w:type="spellEnd"/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">
                <v:shape id="Text Box 13" o:sp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 xml:space="preserve">그리고 커맨드 리스트에 </w:t>
      </w:r>
      <w:proofErr w:type="spellStart"/>
      <w:r>
        <w:rPr>
          <w:rFonts w:hint="eastAsia"/>
        </w:rPr>
        <w:t>p</w:t>
      </w:r>
      <w:r>
        <w:t>so</w:t>
      </w:r>
      <w:proofErr w:type="spellEnd"/>
      <w:r>
        <w:rPr>
          <w:rFonts w:hint="eastAsia"/>
        </w:rPr>
        <w:t xml:space="preserve">를 저장하기위해서 </w:t>
      </w:r>
      <w:proofErr w:type="spellStart"/>
      <w:r>
        <w:rPr>
          <w:rFonts w:hint="eastAsia"/>
        </w:rPr>
        <w:t>n</w:t>
      </w:r>
      <w:r>
        <w:t>ullptr</w:t>
      </w:r>
      <w:proofErr w:type="spellEnd"/>
      <w:r>
        <w:t>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</w:t>
                            </w:r>
                            <w:proofErr w:type="gram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DCompileFromFile(</w:t>
                            </w:r>
                            <w:proofErr w:type="gram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in      LPCWSTR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pFileName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const D3D_SHADER_MACRO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pDefines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ID3DInclude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pInclude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pEntrypoint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pTarget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out    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ppCode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out_opt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ppErrorMsgs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vy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hpmVCiATYgHtECWFDqM/4S8KED94uSAcerpv7nljlJ&#10;if5g0EaXs/k8zmMK5uWiwMCd7mxOd5jhCLXnPAXrME3x1jrVdlGrRNLADZqvUckWT3XtLYtDlJjt&#10;Bz5O6WmcTj39lla/AQ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CEbDvy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</w:t>
                      </w:r>
                      <w:proofErr w:type="gramStart"/>
                      <w:r w:rsidRPr="007231A4">
                        <w:rPr>
                          <w:sz w:val="14"/>
                          <w:szCs w:val="14"/>
                        </w:rPr>
                        <w:t>DCompileFromFile(</w:t>
                      </w:r>
                      <w:proofErr w:type="gramEnd"/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in      LPCWSTR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pFileName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const D3D_SHADER_MACRO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pDefines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ID3DInclude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pInclude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pEntrypoint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pTarget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out    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ppCode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out_opt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ppErrorMsgs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br/>
                      </w:r>
                      <w:r w:rsidRPr="007231A4">
                        <w:rPr>
                          <w:sz w:val="14"/>
                          <w:szCs w:val="14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proofErr w:type="spellStart"/>
      <w:r w:rsidR="00DA1069" w:rsidRPr="007231A4">
        <w:rPr>
          <w:sz w:val="14"/>
          <w:szCs w:val="14"/>
        </w:rPr>
        <w:t>pFileName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이름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pDefines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매크로를 정의하는 구조의 배열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pInclude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pEntrypoint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함수의 이름,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pTarget</w:t>
      </w:r>
      <w:proofErr w:type="spellEnd"/>
      <w:r w:rsidR="00DA1069">
        <w:t xml:space="preserve">: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컴파일 때 사용하는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proofErr w:type="spellStart"/>
      <w:r w:rsidR="00DA1069" w:rsidRPr="007231A4">
        <w:rPr>
          <w:sz w:val="14"/>
          <w:szCs w:val="14"/>
        </w:rPr>
        <w:t>ppCode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바이트코드인</w:t>
      </w:r>
      <w:proofErr w:type="spellEnd"/>
      <w:r>
        <w:rPr>
          <w:rFonts w:hint="eastAsia"/>
        </w:rPr>
        <w:t xml:space="preserve">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ppErrorMsgs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proofErr w:type="spellStart"/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SemanticIndex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AlignedByteOffset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InputSlotClass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InstanceDataStepRate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F6095B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proofErr w:type="spellStart"/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SemanticIndex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AlignedByteOffset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InputSlotClass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InstanceDataStepRate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proofErr w:type="spellStart"/>
      <w:r>
        <w:rPr>
          <w:rFonts w:hint="eastAsia"/>
        </w:rPr>
        <w:t>버택스</w:t>
      </w:r>
      <w:proofErr w:type="spellEnd"/>
      <w:r>
        <w:rPr>
          <w:rFonts w:hint="eastAsia"/>
        </w:rPr>
        <w:t xml:space="preserve"> 버퍼의 내부 </w:t>
      </w:r>
      <w:proofErr w:type="spellStart"/>
      <w:r>
        <w:rPr>
          <w:rFonts w:hint="eastAsia"/>
        </w:rPr>
        <w:t>버택스를</w:t>
      </w:r>
      <w:proofErr w:type="spellEnd"/>
      <w:r>
        <w:rPr>
          <w:rFonts w:hint="eastAsia"/>
        </w:rPr>
        <w:t xml:space="preserve"> 입력 어셈블러에 설명하는 입력 레이아웃을 만드는데 이는 </w:t>
      </w:r>
      <w:r>
        <w:rPr>
          <w:rFonts w:hint="eastAsia"/>
        </w:rPr>
        <w:lastRenderedPageBreak/>
        <w:t>정점을 구성하고 전달합니다.</w:t>
      </w:r>
      <w:r w:rsidR="007231A4">
        <w:t xml:space="preserve"> </w:t>
      </w:r>
      <w:r w:rsidR="007231A4">
        <w:t>D3D12_INPUT_ELEMENT_DESC</w:t>
      </w:r>
      <w:r w:rsidR="007231A4">
        <w:t>()</w:t>
      </w:r>
      <w:r w:rsidR="007231A4">
        <w:rPr>
          <w:rFonts w:hint="eastAsia"/>
        </w:rPr>
        <w:t>에 관해 살펴보자면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SemanticName</w:t>
      </w:r>
      <w:proofErr w:type="spellEnd"/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proofErr w:type="spellStart"/>
      <w:r w:rsidR="007231A4">
        <w:rPr>
          <w:rFonts w:hint="eastAsia"/>
        </w:rPr>
        <w:t>셰이더</w:t>
      </w:r>
      <w:proofErr w:type="spellEnd"/>
      <w:r w:rsidR="007231A4">
        <w:rPr>
          <w:rFonts w:hint="eastAsia"/>
        </w:rPr>
        <w:t xml:space="preserve"> 입력 서명에 동일한 요소)</w:t>
      </w:r>
      <w:r w:rsidR="007231A4">
        <w:t xml:space="preserve">, 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SemanticIndex</w:t>
      </w:r>
      <w:proofErr w:type="spellEnd"/>
      <w:r w:rsidR="006B4084">
        <w:t xml:space="preserve">: </w:t>
      </w:r>
      <w:proofErr w:type="spellStart"/>
      <w:r w:rsidR="007231A4">
        <w:rPr>
          <w:rFonts w:hint="eastAsia"/>
        </w:rPr>
        <w:t>두개이상</w:t>
      </w:r>
      <w:proofErr w:type="spellEnd"/>
      <w:r w:rsidR="007231A4">
        <w:rPr>
          <w:rFonts w:hint="eastAsia"/>
        </w:rPr>
        <w:t xml:space="preserve"> 동일한 이름 </w:t>
      </w:r>
      <w:proofErr w:type="spellStart"/>
      <w:r w:rsidR="007231A4">
        <w:rPr>
          <w:rFonts w:hint="eastAsia"/>
        </w:rPr>
        <w:t>쳬계를</w:t>
      </w:r>
      <w:proofErr w:type="spellEnd"/>
      <w:r w:rsidR="007231A4">
        <w:rPr>
          <w:rFonts w:hint="eastAsia"/>
        </w:rPr>
        <w:t xml:space="preserve"> </w:t>
      </w:r>
      <w:proofErr w:type="spellStart"/>
      <w:r w:rsidR="007231A4">
        <w:rPr>
          <w:rFonts w:hint="eastAsia"/>
        </w:rPr>
        <w:t>가지고있는</w:t>
      </w:r>
      <w:proofErr w:type="spellEnd"/>
      <w:r w:rsidR="007231A4">
        <w:rPr>
          <w:rFonts w:hint="eastAsia"/>
        </w:rPr>
        <w:t xml:space="preserve">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proofErr w:type="spellStart"/>
      <w:r w:rsidR="007231A4">
        <w:rPr>
          <w:rFonts w:hint="eastAsia"/>
        </w:rPr>
        <w:t>예를들어</w:t>
      </w:r>
      <w:proofErr w:type="spellEnd"/>
      <w:r w:rsidR="007231A4">
        <w:t xml:space="preserve"> (float)x, </w:t>
      </w:r>
      <w:r w:rsidR="007231A4">
        <w:t>(float)</w:t>
      </w:r>
      <w:r w:rsidR="007231A4">
        <w:t xml:space="preserve">y, </w:t>
      </w:r>
      <w:r w:rsidR="007231A4">
        <w:t>(float)</w:t>
      </w:r>
      <w:r w:rsidR="007231A4">
        <w:t xml:space="preserve">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proofErr w:type="spellStart"/>
      <w:r w:rsidR="006B4084" w:rsidRPr="007231A4">
        <w:rPr>
          <w:sz w:val="14"/>
          <w:szCs w:val="14"/>
        </w:rPr>
        <w:t>InputSlot</w:t>
      </w:r>
      <w:proofErr w:type="spellEnd"/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proofErr w:type="spellStart"/>
      <w:r w:rsidR="006B4084" w:rsidRPr="007231A4">
        <w:rPr>
          <w:sz w:val="14"/>
          <w:szCs w:val="14"/>
        </w:rPr>
        <w:t>AlignedByteOffset</w:t>
      </w:r>
      <w:proofErr w:type="spellEnd"/>
      <w:r w:rsidR="006B4084">
        <w:t xml:space="preserve">: </w:t>
      </w:r>
      <w:r w:rsidR="007231A4">
        <w:rPr>
          <w:rFonts w:hint="eastAsia"/>
        </w:rPr>
        <w:t xml:space="preserve">정점구조에서부터 속성까지 시작의 오프셋 </w:t>
      </w:r>
      <w:proofErr w:type="spellStart"/>
      <w:r w:rsidR="007231A4">
        <w:rPr>
          <w:rFonts w:hint="eastAsia"/>
        </w:rPr>
        <w:t>바인드</w:t>
      </w:r>
      <w:proofErr w:type="spellEnd"/>
      <w:r w:rsidR="00DA1069">
        <w:t>(</w:t>
      </w:r>
      <w:r w:rsidR="00DA1069">
        <w:rPr>
          <w:rFonts w:hint="eastAsia"/>
        </w:rPr>
        <w:t xml:space="preserve">예를 들어 정점 </w:t>
      </w:r>
      <w:proofErr w:type="spellStart"/>
      <w:r w:rsidR="00DA1069">
        <w:rPr>
          <w:rFonts w:hint="eastAsia"/>
        </w:rPr>
        <w:t>위치값을</w:t>
      </w:r>
      <w:proofErr w:type="spellEnd"/>
      <w:r w:rsidR="00DA1069">
        <w:rPr>
          <w:rFonts w:hint="eastAsia"/>
        </w:rPr>
        <w:t xml:space="preserve"> </w:t>
      </w:r>
      <w:proofErr w:type="spellStart"/>
      <w:r w:rsidR="00DA1069">
        <w:t>xyz</w:t>
      </w:r>
      <w:proofErr w:type="spellEnd"/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proofErr w:type="spellStart"/>
      <w:r w:rsidR="006B4084" w:rsidRPr="007231A4">
        <w:rPr>
          <w:sz w:val="14"/>
          <w:szCs w:val="14"/>
        </w:rPr>
        <w:t>InputSlotClass</w:t>
      </w:r>
      <w:proofErr w:type="spellEnd"/>
      <w:r w:rsidR="006B4084">
        <w:t xml:space="preserve">: </w:t>
      </w:r>
      <w:proofErr w:type="spellStart"/>
      <w:r w:rsidR="006B4084">
        <w:rPr>
          <w:rFonts w:hint="eastAsia"/>
        </w:rPr>
        <w:t>버텍스</w:t>
      </w:r>
      <w:proofErr w:type="spellEnd"/>
      <w:r w:rsidR="006B4084">
        <w:rPr>
          <w:rFonts w:hint="eastAsia"/>
        </w:rPr>
        <w:t xml:space="preserve"> 구조로 사용할 것인지 </w:t>
      </w:r>
      <w:proofErr w:type="spellStart"/>
      <w:r w:rsidR="006B4084">
        <w:rPr>
          <w:rFonts w:hint="eastAsia"/>
        </w:rPr>
        <w:t>인트턴스</w:t>
      </w:r>
      <w:proofErr w:type="spellEnd"/>
      <w:r w:rsidR="006B4084">
        <w:rPr>
          <w:rFonts w:hint="eastAsia"/>
        </w:rPr>
        <w:t xml:space="preserve">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proofErr w:type="spellStart"/>
      <w:r w:rsidR="006B4084" w:rsidRPr="007231A4">
        <w:rPr>
          <w:sz w:val="14"/>
          <w:szCs w:val="14"/>
        </w:rPr>
        <w:t>InstanceDataStepRate</w:t>
      </w:r>
      <w:proofErr w:type="spellEnd"/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5IuMAMAAG0JAAAOAAAAZHJzL2Uyb0RvYy54bWzUVm1r2zAQ/j7YfxD63volcd6oU7q+Mei2&#10;Qjv2WbFlW0yWNEmJ3f36naTEa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">
                <v:shape id="Text Box 13" o:sp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사용하려면 G</w:t>
      </w:r>
      <w:r>
        <w:t>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버퍼의 리소스를 어셈블러에 바인딩을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  <w:r>
        <w:t xml:space="preserve"> GPU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가저오는</w:t>
      </w:r>
      <w:proofErr w:type="spellEnd"/>
      <w:r>
        <w:rPr>
          <w:rFonts w:hint="eastAsia"/>
        </w:rPr>
        <w:t xml:space="preserve"> 두가지 방법이 있습니다.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힙만</w:t>
      </w:r>
      <w:proofErr w:type="spellEnd"/>
      <w:r>
        <w:rPr>
          <w:rFonts w:hint="eastAsia"/>
        </w:rPr>
        <w:t xml:space="preserve"> 사용해서 각 프레임 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 xml:space="preserve">이것은 매 프레임마다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</w:t>
      </w:r>
      <w:r>
        <w:rPr>
          <w:rFonts w:hint="eastAsia"/>
        </w:rPr>
        <w:lastRenderedPageBreak/>
        <w:t xml:space="preserve">업로드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</w:t>
      </w:r>
      <w:proofErr w:type="spellStart"/>
      <w:r w:rsidR="002166CA">
        <w:rPr>
          <w:rFonts w:hint="eastAsia"/>
        </w:rPr>
        <w:t>버텍스</w:t>
      </w:r>
      <w:proofErr w:type="spellEnd"/>
      <w:r w:rsidR="002166CA">
        <w:rPr>
          <w:rFonts w:hint="eastAsia"/>
        </w:rPr>
        <w:t xml:space="preserve">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50BCB5A" w:rsidR="0002001F" w:rsidRDefault="00824B5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">
                <v:shape id="Text Box 13" o:sp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84EA88" w14:textId="6D91984A" w:rsidR="0028356F" w:rsidRDefault="0028356F" w:rsidP="006B4084">
      <w:pPr>
        <w:rPr>
          <w:rFonts w:hint="eastAsia"/>
        </w:rPr>
      </w:pPr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1E0E" w14:textId="77777777" w:rsidR="00F81E7D" w:rsidRPr="0002001F" w:rsidRDefault="00F81E7D" w:rsidP="006B4084">
      <w:pPr>
        <w:rPr>
          <w:rFonts w:hint="eastAsia"/>
        </w:rPr>
      </w:pPr>
    </w:p>
    <w:sectPr w:rsidR="00F81E7D" w:rsidRPr="0002001F" w:rsidSect="009019C3">
      <w:headerReference w:type="default" r:id="rId25"/>
      <w:footerReference w:type="default" r:id="rId26"/>
      <w:headerReference w:type="first" r:id="rId27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F69EB" w14:textId="77777777" w:rsidR="004137CE" w:rsidRDefault="004137CE">
      <w:r>
        <w:separator/>
      </w:r>
    </w:p>
    <w:p w14:paraId="75EF4E69" w14:textId="77777777" w:rsidR="004137CE" w:rsidRDefault="004137CE"/>
  </w:endnote>
  <w:endnote w:type="continuationSeparator" w:id="0">
    <w:p w14:paraId="2CCD9608" w14:textId="77777777" w:rsidR="004137CE" w:rsidRDefault="004137CE">
      <w:r>
        <w:continuationSeparator/>
      </w:r>
    </w:p>
    <w:p w14:paraId="66018C18" w14:textId="77777777" w:rsidR="004137CE" w:rsidRDefault="004137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3FF0679E" w:rsidR="009A745D" w:rsidRPr="00A86C4E" w:rsidRDefault="00AB3A39" w:rsidP="009A745D">
          <w:pPr>
            <w:pStyle w:val="ac"/>
          </w:pPr>
          <w:r>
            <w:t>2022.0</w:t>
          </w:r>
          <w:r w:rsidR="00494B8A">
            <w:t>9.</w:t>
          </w:r>
          <w:r w:rsidR="009A745D">
            <w:t>15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9BF67" w14:textId="77777777" w:rsidR="004137CE" w:rsidRDefault="004137CE">
      <w:r>
        <w:separator/>
      </w:r>
    </w:p>
    <w:p w14:paraId="58E096E7" w14:textId="77777777" w:rsidR="004137CE" w:rsidRDefault="004137CE"/>
  </w:footnote>
  <w:footnote w:type="continuationSeparator" w:id="0">
    <w:p w14:paraId="0842A3DC" w14:textId="77777777" w:rsidR="004137CE" w:rsidRDefault="004137CE">
      <w:r>
        <w:continuationSeparator/>
      </w:r>
    </w:p>
    <w:p w14:paraId="7F94DF19" w14:textId="77777777" w:rsidR="004137CE" w:rsidRDefault="004137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2C34962C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2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4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5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8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9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3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4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6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8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9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0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5"/>
  </w:num>
  <w:num w:numId="13" w16cid:durableId="862551816">
    <w:abstractNumId w:val="31"/>
  </w:num>
  <w:num w:numId="14" w16cid:durableId="1778258684">
    <w:abstractNumId w:val="21"/>
  </w:num>
  <w:num w:numId="15" w16cid:durableId="1110126830">
    <w:abstractNumId w:val="28"/>
  </w:num>
  <w:num w:numId="16" w16cid:durableId="1289631229">
    <w:abstractNumId w:val="22"/>
  </w:num>
  <w:num w:numId="17" w16cid:durableId="185532576">
    <w:abstractNumId w:val="30"/>
  </w:num>
  <w:num w:numId="18" w16cid:durableId="1789204070">
    <w:abstractNumId w:val="16"/>
  </w:num>
  <w:num w:numId="19" w16cid:durableId="1884323655">
    <w:abstractNumId w:val="13"/>
  </w:num>
  <w:num w:numId="20" w16cid:durableId="1754738845">
    <w:abstractNumId w:val="25"/>
  </w:num>
  <w:num w:numId="21" w16cid:durableId="1967394123">
    <w:abstractNumId w:val="27"/>
  </w:num>
  <w:num w:numId="22" w16cid:durableId="1999376879">
    <w:abstractNumId w:val="32"/>
  </w:num>
  <w:num w:numId="23" w16cid:durableId="263267292">
    <w:abstractNumId w:val="12"/>
  </w:num>
  <w:num w:numId="24" w16cid:durableId="900336404">
    <w:abstractNumId w:val="23"/>
  </w:num>
  <w:num w:numId="25" w16cid:durableId="1249852222">
    <w:abstractNumId w:val="24"/>
  </w:num>
  <w:num w:numId="26" w16cid:durableId="1914121518">
    <w:abstractNumId w:val="19"/>
  </w:num>
  <w:num w:numId="27" w16cid:durableId="912278821">
    <w:abstractNumId w:val="14"/>
  </w:num>
  <w:num w:numId="28" w16cid:durableId="1166554714">
    <w:abstractNumId w:val="17"/>
  </w:num>
  <w:num w:numId="29" w16cid:durableId="416564081">
    <w:abstractNumId w:val="29"/>
  </w:num>
  <w:num w:numId="30" w16cid:durableId="1152334112">
    <w:abstractNumId w:val="18"/>
  </w:num>
  <w:num w:numId="31" w16cid:durableId="1137919015">
    <w:abstractNumId w:val="33"/>
  </w:num>
  <w:num w:numId="32" w16cid:durableId="43870948">
    <w:abstractNumId w:val="11"/>
  </w:num>
  <w:num w:numId="33" w16cid:durableId="240258786">
    <w:abstractNumId w:val="26"/>
  </w:num>
  <w:num w:numId="34" w16cid:durableId="1169829832">
    <w:abstractNumId w:val="34"/>
  </w:num>
  <w:num w:numId="35" w16cid:durableId="903242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10396"/>
    <w:rsid w:val="0002001F"/>
    <w:rsid w:val="000210C9"/>
    <w:rsid w:val="0002632A"/>
    <w:rsid w:val="000267C2"/>
    <w:rsid w:val="00027469"/>
    <w:rsid w:val="00036FA2"/>
    <w:rsid w:val="00043D4B"/>
    <w:rsid w:val="00044067"/>
    <w:rsid w:val="0004640E"/>
    <w:rsid w:val="000534A4"/>
    <w:rsid w:val="00057335"/>
    <w:rsid w:val="0006220B"/>
    <w:rsid w:val="00063438"/>
    <w:rsid w:val="00064728"/>
    <w:rsid w:val="00066C0F"/>
    <w:rsid w:val="00066DF8"/>
    <w:rsid w:val="00067E02"/>
    <w:rsid w:val="00070C9A"/>
    <w:rsid w:val="00072236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3EAF"/>
    <w:rsid w:val="000C42C8"/>
    <w:rsid w:val="000D10E6"/>
    <w:rsid w:val="000D44AA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1435"/>
    <w:rsid w:val="0012364F"/>
    <w:rsid w:val="0012719A"/>
    <w:rsid w:val="00127DA3"/>
    <w:rsid w:val="0013333F"/>
    <w:rsid w:val="00134101"/>
    <w:rsid w:val="001518B8"/>
    <w:rsid w:val="00160F45"/>
    <w:rsid w:val="00164604"/>
    <w:rsid w:val="00166FEE"/>
    <w:rsid w:val="00172768"/>
    <w:rsid w:val="00173A4A"/>
    <w:rsid w:val="00181245"/>
    <w:rsid w:val="0019236E"/>
    <w:rsid w:val="00193898"/>
    <w:rsid w:val="001978F2"/>
    <w:rsid w:val="001A0D4C"/>
    <w:rsid w:val="001A131D"/>
    <w:rsid w:val="001A50ED"/>
    <w:rsid w:val="001A7486"/>
    <w:rsid w:val="001B2ADE"/>
    <w:rsid w:val="001B7EAE"/>
    <w:rsid w:val="001D4F3C"/>
    <w:rsid w:val="001D6BF6"/>
    <w:rsid w:val="001E1248"/>
    <w:rsid w:val="001E4EBC"/>
    <w:rsid w:val="001F1DAD"/>
    <w:rsid w:val="00200D7C"/>
    <w:rsid w:val="00210717"/>
    <w:rsid w:val="002166CA"/>
    <w:rsid w:val="00225CD0"/>
    <w:rsid w:val="00246677"/>
    <w:rsid w:val="00251B03"/>
    <w:rsid w:val="00266034"/>
    <w:rsid w:val="002772DC"/>
    <w:rsid w:val="0028121B"/>
    <w:rsid w:val="00281582"/>
    <w:rsid w:val="002830DA"/>
    <w:rsid w:val="0028356F"/>
    <w:rsid w:val="002874B3"/>
    <w:rsid w:val="00292A06"/>
    <w:rsid w:val="00297D84"/>
    <w:rsid w:val="002A1203"/>
    <w:rsid w:val="002A4A16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F30E6"/>
    <w:rsid w:val="00306AEE"/>
    <w:rsid w:val="00311EF4"/>
    <w:rsid w:val="00312DD5"/>
    <w:rsid w:val="00315A95"/>
    <w:rsid w:val="00320ECF"/>
    <w:rsid w:val="00323E33"/>
    <w:rsid w:val="00324052"/>
    <w:rsid w:val="0032559E"/>
    <w:rsid w:val="00332A5F"/>
    <w:rsid w:val="0033593E"/>
    <w:rsid w:val="00336D2B"/>
    <w:rsid w:val="00353BFC"/>
    <w:rsid w:val="003568D2"/>
    <w:rsid w:val="00356E99"/>
    <w:rsid w:val="003605DB"/>
    <w:rsid w:val="00361AB8"/>
    <w:rsid w:val="003631EC"/>
    <w:rsid w:val="00364981"/>
    <w:rsid w:val="00364D10"/>
    <w:rsid w:val="00366D0E"/>
    <w:rsid w:val="00375CBF"/>
    <w:rsid w:val="00382665"/>
    <w:rsid w:val="00395744"/>
    <w:rsid w:val="00395B26"/>
    <w:rsid w:val="003A3B63"/>
    <w:rsid w:val="003B0906"/>
    <w:rsid w:val="003B1123"/>
    <w:rsid w:val="003B3845"/>
    <w:rsid w:val="003B53DC"/>
    <w:rsid w:val="003C0BCF"/>
    <w:rsid w:val="003C27B9"/>
    <w:rsid w:val="003D2B9F"/>
    <w:rsid w:val="003E1827"/>
    <w:rsid w:val="003E1FEF"/>
    <w:rsid w:val="003E5666"/>
    <w:rsid w:val="003E667C"/>
    <w:rsid w:val="003F04F2"/>
    <w:rsid w:val="003F61E4"/>
    <w:rsid w:val="00404B8A"/>
    <w:rsid w:val="00411A92"/>
    <w:rsid w:val="004137CE"/>
    <w:rsid w:val="00422412"/>
    <w:rsid w:val="004342BA"/>
    <w:rsid w:val="00443348"/>
    <w:rsid w:val="00444152"/>
    <w:rsid w:val="00450723"/>
    <w:rsid w:val="00453079"/>
    <w:rsid w:val="004534A5"/>
    <w:rsid w:val="004566FA"/>
    <w:rsid w:val="00460E40"/>
    <w:rsid w:val="00461F84"/>
    <w:rsid w:val="00470827"/>
    <w:rsid w:val="004712F4"/>
    <w:rsid w:val="00480A4B"/>
    <w:rsid w:val="004812C5"/>
    <w:rsid w:val="00482EE3"/>
    <w:rsid w:val="00492F72"/>
    <w:rsid w:val="00493DC8"/>
    <w:rsid w:val="00494B8A"/>
    <w:rsid w:val="00495232"/>
    <w:rsid w:val="004A4EC4"/>
    <w:rsid w:val="004B2B40"/>
    <w:rsid w:val="004D226E"/>
    <w:rsid w:val="004D47E8"/>
    <w:rsid w:val="004D5F69"/>
    <w:rsid w:val="004D6781"/>
    <w:rsid w:val="004E54AF"/>
    <w:rsid w:val="004F3754"/>
    <w:rsid w:val="004F7A3B"/>
    <w:rsid w:val="00502A4A"/>
    <w:rsid w:val="00503CBD"/>
    <w:rsid w:val="0051297B"/>
    <w:rsid w:val="00516259"/>
    <w:rsid w:val="0052032C"/>
    <w:rsid w:val="005212F7"/>
    <w:rsid w:val="00522A55"/>
    <w:rsid w:val="00530F4F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5DDD"/>
    <w:rsid w:val="005A7B99"/>
    <w:rsid w:val="005A7DD7"/>
    <w:rsid w:val="005B26E1"/>
    <w:rsid w:val="005B3C66"/>
    <w:rsid w:val="005C2A35"/>
    <w:rsid w:val="005C593B"/>
    <w:rsid w:val="005C6856"/>
    <w:rsid w:val="005D695C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5ADC"/>
    <w:rsid w:val="006314B1"/>
    <w:rsid w:val="0063405B"/>
    <w:rsid w:val="00636783"/>
    <w:rsid w:val="006404C9"/>
    <w:rsid w:val="006448F7"/>
    <w:rsid w:val="00650EC5"/>
    <w:rsid w:val="00655AF6"/>
    <w:rsid w:val="00660B21"/>
    <w:rsid w:val="006634EA"/>
    <w:rsid w:val="00673DD5"/>
    <w:rsid w:val="006810E0"/>
    <w:rsid w:val="00683720"/>
    <w:rsid w:val="00690C4F"/>
    <w:rsid w:val="006925DC"/>
    <w:rsid w:val="00692BA6"/>
    <w:rsid w:val="006A5BC9"/>
    <w:rsid w:val="006B28AF"/>
    <w:rsid w:val="006B4084"/>
    <w:rsid w:val="006B7BD7"/>
    <w:rsid w:val="006C4901"/>
    <w:rsid w:val="006C66DD"/>
    <w:rsid w:val="006D1B84"/>
    <w:rsid w:val="006D4834"/>
    <w:rsid w:val="00707476"/>
    <w:rsid w:val="00712777"/>
    <w:rsid w:val="00714CE5"/>
    <w:rsid w:val="00716BCE"/>
    <w:rsid w:val="007231A4"/>
    <w:rsid w:val="00727022"/>
    <w:rsid w:val="00736E05"/>
    <w:rsid w:val="007427E8"/>
    <w:rsid w:val="00743108"/>
    <w:rsid w:val="00744F25"/>
    <w:rsid w:val="00750397"/>
    <w:rsid w:val="00750B17"/>
    <w:rsid w:val="00751A5D"/>
    <w:rsid w:val="00762CBE"/>
    <w:rsid w:val="007639E0"/>
    <w:rsid w:val="00765641"/>
    <w:rsid w:val="007710D2"/>
    <w:rsid w:val="00775EBC"/>
    <w:rsid w:val="00790585"/>
    <w:rsid w:val="0079626F"/>
    <w:rsid w:val="007B0DC1"/>
    <w:rsid w:val="007B27CD"/>
    <w:rsid w:val="007B3743"/>
    <w:rsid w:val="007B7B1D"/>
    <w:rsid w:val="007C31D5"/>
    <w:rsid w:val="007C7BFF"/>
    <w:rsid w:val="007D3AA0"/>
    <w:rsid w:val="007E0C7E"/>
    <w:rsid w:val="007E336F"/>
    <w:rsid w:val="007E6E33"/>
    <w:rsid w:val="007E700B"/>
    <w:rsid w:val="007E7A9A"/>
    <w:rsid w:val="007F28B5"/>
    <w:rsid w:val="0080013F"/>
    <w:rsid w:val="0080470E"/>
    <w:rsid w:val="008076FC"/>
    <w:rsid w:val="0081471F"/>
    <w:rsid w:val="0082170F"/>
    <w:rsid w:val="00822A8D"/>
    <w:rsid w:val="00824B5D"/>
    <w:rsid w:val="00825969"/>
    <w:rsid w:val="00831731"/>
    <w:rsid w:val="00833DD1"/>
    <w:rsid w:val="00840283"/>
    <w:rsid w:val="00846954"/>
    <w:rsid w:val="00852015"/>
    <w:rsid w:val="00852FE0"/>
    <w:rsid w:val="008604C1"/>
    <w:rsid w:val="00861789"/>
    <w:rsid w:val="00864564"/>
    <w:rsid w:val="0086794D"/>
    <w:rsid w:val="00874542"/>
    <w:rsid w:val="00875405"/>
    <w:rsid w:val="0088322A"/>
    <w:rsid w:val="008859C8"/>
    <w:rsid w:val="00893BCC"/>
    <w:rsid w:val="008A6074"/>
    <w:rsid w:val="008B4592"/>
    <w:rsid w:val="008B749A"/>
    <w:rsid w:val="008E6D11"/>
    <w:rsid w:val="008F4C81"/>
    <w:rsid w:val="008F77D2"/>
    <w:rsid w:val="009019C3"/>
    <w:rsid w:val="00904E41"/>
    <w:rsid w:val="00907CBB"/>
    <w:rsid w:val="00913AE4"/>
    <w:rsid w:val="00925F37"/>
    <w:rsid w:val="00931D7B"/>
    <w:rsid w:val="00943CCD"/>
    <w:rsid w:val="009520B8"/>
    <w:rsid w:val="00953EFE"/>
    <w:rsid w:val="00955884"/>
    <w:rsid w:val="00955C45"/>
    <w:rsid w:val="00957B3B"/>
    <w:rsid w:val="009645A1"/>
    <w:rsid w:val="00967FA3"/>
    <w:rsid w:val="009708CD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44CF"/>
    <w:rsid w:val="009C2959"/>
    <w:rsid w:val="009C640C"/>
    <w:rsid w:val="009D037A"/>
    <w:rsid w:val="009D1333"/>
    <w:rsid w:val="009D1D83"/>
    <w:rsid w:val="009D5B02"/>
    <w:rsid w:val="009F7E1C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2CC5"/>
    <w:rsid w:val="00A86C4E"/>
    <w:rsid w:val="00A917AB"/>
    <w:rsid w:val="00A94224"/>
    <w:rsid w:val="00A94B9F"/>
    <w:rsid w:val="00A95D48"/>
    <w:rsid w:val="00AA34F8"/>
    <w:rsid w:val="00AB3A39"/>
    <w:rsid w:val="00AB493B"/>
    <w:rsid w:val="00AC3ABC"/>
    <w:rsid w:val="00AE0356"/>
    <w:rsid w:val="00AE09F5"/>
    <w:rsid w:val="00AE2F77"/>
    <w:rsid w:val="00AE313C"/>
    <w:rsid w:val="00AE6306"/>
    <w:rsid w:val="00B01340"/>
    <w:rsid w:val="00B01520"/>
    <w:rsid w:val="00B04A1D"/>
    <w:rsid w:val="00B23CC7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6DE7"/>
    <w:rsid w:val="00B80AEC"/>
    <w:rsid w:val="00B8201B"/>
    <w:rsid w:val="00B8307B"/>
    <w:rsid w:val="00B848B5"/>
    <w:rsid w:val="00B85D33"/>
    <w:rsid w:val="00B87079"/>
    <w:rsid w:val="00B92F7E"/>
    <w:rsid w:val="00B94DB8"/>
    <w:rsid w:val="00BA12B6"/>
    <w:rsid w:val="00BA5F3D"/>
    <w:rsid w:val="00BA6D37"/>
    <w:rsid w:val="00BB16EA"/>
    <w:rsid w:val="00BB4DB3"/>
    <w:rsid w:val="00BC0688"/>
    <w:rsid w:val="00BC1781"/>
    <w:rsid w:val="00BC5CC1"/>
    <w:rsid w:val="00BC6713"/>
    <w:rsid w:val="00BD3937"/>
    <w:rsid w:val="00BD71A0"/>
    <w:rsid w:val="00C036DF"/>
    <w:rsid w:val="00C0440A"/>
    <w:rsid w:val="00C121D3"/>
    <w:rsid w:val="00C3090D"/>
    <w:rsid w:val="00C35232"/>
    <w:rsid w:val="00C41938"/>
    <w:rsid w:val="00C4764D"/>
    <w:rsid w:val="00C5112A"/>
    <w:rsid w:val="00C5575A"/>
    <w:rsid w:val="00C566A1"/>
    <w:rsid w:val="00C56B3E"/>
    <w:rsid w:val="00C6170A"/>
    <w:rsid w:val="00C623D6"/>
    <w:rsid w:val="00C64B77"/>
    <w:rsid w:val="00C80C83"/>
    <w:rsid w:val="00C925BD"/>
    <w:rsid w:val="00C95738"/>
    <w:rsid w:val="00C97D9D"/>
    <w:rsid w:val="00CA75C3"/>
    <w:rsid w:val="00CB5473"/>
    <w:rsid w:val="00CB68FC"/>
    <w:rsid w:val="00CC2013"/>
    <w:rsid w:val="00CD5D2B"/>
    <w:rsid w:val="00CE0BB2"/>
    <w:rsid w:val="00CE2771"/>
    <w:rsid w:val="00CE2AB1"/>
    <w:rsid w:val="00CE61F4"/>
    <w:rsid w:val="00D02210"/>
    <w:rsid w:val="00D22F2A"/>
    <w:rsid w:val="00D31007"/>
    <w:rsid w:val="00D327BC"/>
    <w:rsid w:val="00D332A5"/>
    <w:rsid w:val="00D43D52"/>
    <w:rsid w:val="00D46C87"/>
    <w:rsid w:val="00D531C2"/>
    <w:rsid w:val="00D74545"/>
    <w:rsid w:val="00D7527B"/>
    <w:rsid w:val="00D84295"/>
    <w:rsid w:val="00D84E57"/>
    <w:rsid w:val="00D85EF7"/>
    <w:rsid w:val="00D911F8"/>
    <w:rsid w:val="00DA0B66"/>
    <w:rsid w:val="00DA1069"/>
    <w:rsid w:val="00DA4811"/>
    <w:rsid w:val="00DB5FB7"/>
    <w:rsid w:val="00DC094D"/>
    <w:rsid w:val="00DD0BA7"/>
    <w:rsid w:val="00DD1DC4"/>
    <w:rsid w:val="00DD6386"/>
    <w:rsid w:val="00DE2EE0"/>
    <w:rsid w:val="00DE6C2B"/>
    <w:rsid w:val="00DF38A3"/>
    <w:rsid w:val="00DF796F"/>
    <w:rsid w:val="00E05FF0"/>
    <w:rsid w:val="00E12087"/>
    <w:rsid w:val="00E14C12"/>
    <w:rsid w:val="00E17A91"/>
    <w:rsid w:val="00E219E2"/>
    <w:rsid w:val="00E24A97"/>
    <w:rsid w:val="00E279B8"/>
    <w:rsid w:val="00E47183"/>
    <w:rsid w:val="00E51174"/>
    <w:rsid w:val="00E52B33"/>
    <w:rsid w:val="00E52FC8"/>
    <w:rsid w:val="00E614F2"/>
    <w:rsid w:val="00E628A5"/>
    <w:rsid w:val="00E629F0"/>
    <w:rsid w:val="00E6398F"/>
    <w:rsid w:val="00E72BA5"/>
    <w:rsid w:val="00E74E36"/>
    <w:rsid w:val="00E756E6"/>
    <w:rsid w:val="00E75899"/>
    <w:rsid w:val="00E75E4F"/>
    <w:rsid w:val="00E77577"/>
    <w:rsid w:val="00EA05B8"/>
    <w:rsid w:val="00EA10C6"/>
    <w:rsid w:val="00EA2C3D"/>
    <w:rsid w:val="00EA734A"/>
    <w:rsid w:val="00EB203B"/>
    <w:rsid w:val="00EB340B"/>
    <w:rsid w:val="00EC65B3"/>
    <w:rsid w:val="00ED0964"/>
    <w:rsid w:val="00ED4B64"/>
    <w:rsid w:val="00ED5254"/>
    <w:rsid w:val="00EE3169"/>
    <w:rsid w:val="00EF59B2"/>
    <w:rsid w:val="00EF5A5B"/>
    <w:rsid w:val="00F01AB8"/>
    <w:rsid w:val="00F03252"/>
    <w:rsid w:val="00F06097"/>
    <w:rsid w:val="00F21956"/>
    <w:rsid w:val="00F23121"/>
    <w:rsid w:val="00F308EF"/>
    <w:rsid w:val="00F33B4C"/>
    <w:rsid w:val="00F342C6"/>
    <w:rsid w:val="00F40992"/>
    <w:rsid w:val="00F45562"/>
    <w:rsid w:val="00F73435"/>
    <w:rsid w:val="00F76871"/>
    <w:rsid w:val="00F81E7D"/>
    <w:rsid w:val="00F863ED"/>
    <w:rsid w:val="00F91179"/>
    <w:rsid w:val="00FA5369"/>
    <w:rsid w:val="00FA7061"/>
    <w:rsid w:val="00FA7B4D"/>
    <w:rsid w:val="00FB001D"/>
    <w:rsid w:val="00FC11C9"/>
    <w:rsid w:val="00FC56F9"/>
    <w:rsid w:val="00FC719C"/>
    <w:rsid w:val="00FD48AC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46E6B6A9"/>
  <w15:docId w15:val="{1A1B4170-FE81-4BA9-80B2-241811D6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70D64"/>
    <w:rsid w:val="00104EC8"/>
    <w:rsid w:val="001D157D"/>
    <w:rsid w:val="0026487A"/>
    <w:rsid w:val="00281D1D"/>
    <w:rsid w:val="002B1BE3"/>
    <w:rsid w:val="00314FDB"/>
    <w:rsid w:val="0032169A"/>
    <w:rsid w:val="00367C02"/>
    <w:rsid w:val="003960B3"/>
    <w:rsid w:val="00471D18"/>
    <w:rsid w:val="005509A8"/>
    <w:rsid w:val="00611677"/>
    <w:rsid w:val="006402AE"/>
    <w:rsid w:val="00643E2D"/>
    <w:rsid w:val="00693E6E"/>
    <w:rsid w:val="006C4325"/>
    <w:rsid w:val="006F6004"/>
    <w:rsid w:val="00702971"/>
    <w:rsid w:val="00854AD1"/>
    <w:rsid w:val="008B5580"/>
    <w:rsid w:val="00902C36"/>
    <w:rsid w:val="009351B8"/>
    <w:rsid w:val="009C7B5E"/>
    <w:rsid w:val="00A13EDC"/>
    <w:rsid w:val="00A25696"/>
    <w:rsid w:val="00AF3079"/>
    <w:rsid w:val="00BB2651"/>
    <w:rsid w:val="00C07271"/>
    <w:rsid w:val="00C27A75"/>
    <w:rsid w:val="00CE7709"/>
    <w:rsid w:val="00DA7791"/>
    <w:rsid w:val="00DC70DB"/>
    <w:rsid w:val="00E6117C"/>
    <w:rsid w:val="00EB0EF0"/>
    <w:rsid w:val="00ED1364"/>
    <w:rsid w:val="00ED6036"/>
    <w:rsid w:val="00F273D9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7332</TotalTime>
  <Pages>23</Pages>
  <Words>1068</Words>
  <Characters>6089</Characters>
  <Application>Microsoft Office Word</Application>
  <DocSecurity>0</DocSecurity>
  <Lines>50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>김경주</dc:description>
  <cp:lastModifiedBy>kim kyeoungju</cp:lastModifiedBy>
  <cp:revision>69</cp:revision>
  <cp:lastPrinted>2022-11-03T08:52:00Z</cp:lastPrinted>
  <dcterms:created xsi:type="dcterms:W3CDTF">2022-10-23T10:16:00Z</dcterms:created>
  <dcterms:modified xsi:type="dcterms:W3CDTF">2022-11-03T08:55:00Z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