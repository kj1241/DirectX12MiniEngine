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7545FDC8" w:rsidR="00E279B8" w:rsidRPr="00A86C4E" w:rsidRDefault="00A723DA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532960">
        <w:t>3</w:t>
      </w:r>
    </w:p>
    <w:p w14:paraId="5B970335" w14:textId="0BCAC439" w:rsidR="00B65B63" w:rsidRDefault="0086794D" w:rsidP="00B65B63">
      <w:pPr>
        <w:pStyle w:val="a8"/>
      </w:pPr>
      <w:r>
        <w:t>2022.</w:t>
      </w:r>
      <w:r w:rsidR="00297D84">
        <w:t>1</w:t>
      </w:r>
      <w:r w:rsidR="00532960">
        <w:t>1</w:t>
      </w:r>
      <w:r w:rsidR="00494B8A">
        <w:t>.</w:t>
      </w:r>
      <w:r w:rsidR="00532960">
        <w:t>11</w:t>
      </w:r>
    </w:p>
    <w:p w14:paraId="3DD5B102" w14:textId="49F46E18" w:rsidR="00B65B63" w:rsidRDefault="00B65B63" w:rsidP="00B65B63"/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</w:t>
                            </w:r>
                            <w:proofErr w:type="spellStart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포토폴리오에서는</w:t>
                            </w:r>
                            <w:proofErr w:type="spellEnd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</w:t>
                      </w:r>
                      <w:proofErr w:type="spellStart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포토폴리오에서는</w:t>
                      </w:r>
                      <w:proofErr w:type="spellEnd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7C994B8B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A70684">
            <w:rPr>
              <w:lang w:val="ko-KR" w:bidi="ko-KR"/>
            </w:rPr>
            <w:t>이름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proofErr w:type="spellStart"/>
      <w:r>
        <w:t>WinAPI</w:t>
      </w:r>
      <w:proofErr w:type="spellEnd"/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proofErr w:type="spellStart"/>
      <w:r>
        <w:t>mfc</w:t>
      </w:r>
      <w:proofErr w:type="spellEnd"/>
      <w:r>
        <w:t xml:space="preserve">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proofErr w:type="spellStart"/>
      <w:r w:rsidRPr="000E690D">
        <w:t>WindowProc</w:t>
      </w:r>
      <w:proofErr w:type="spellEnd"/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proofErr w:type="spellStart"/>
      <w:r>
        <w:rPr>
          <w:rFonts w:hint="eastAsia"/>
        </w:rPr>
        <w:t>링커</w:t>
      </w:r>
      <w:proofErr w:type="spellEnd"/>
      <w:r>
        <w:rPr>
          <w:rFonts w:hint="eastAsia"/>
        </w:rPr>
        <w:t>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2FCA8F6" wp14:editId="58CCE1EE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395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3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  <w:proofErr w:type="spellEnd"/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windows.h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">
                <v:shape 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  <w:proofErr w:type="spellEnd"/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windows.h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pragma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  <w:proofErr w:type="spellEnd"/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GetHwnd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WindowProc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WinAPI_hwnd</w:t>
                              </w:r>
                              <w:proofErr w:type="spellEnd"/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">
                <v:shape 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pragma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  <w:proofErr w:type="spellEnd"/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GetHwnd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WindowProc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  <w:proofErr w:type="spellEnd"/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WinAPI_hwnd</w:t>
                        </w:r>
                        <w:proofErr w:type="spellEnd"/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stdafx.h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WinAPI.h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~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  <w:proofErr w:type="spellEnd"/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*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CommandLineToArgvW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GetCommandLineW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(), 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LocalFree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windowClass.cbSize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windowClass.style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windowClass.lpfnWndProc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  <w:proofErr w:type="spellEnd"/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AdjustWindowRect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windowRect.right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windowRect.left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windowRect.bottom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windowRect.top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ShowWindow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">
                <v:shape 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stdafx.h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WinAPI.h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~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  <w:proofErr w:type="spellEnd"/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*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CommandLineToArgvW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GetCommandLineW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(), 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LocalFree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windowClass.cbSize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windowClass.style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windowClass.lpfnWndProc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  <w:proofErr w:type="spellEnd"/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AdjustWindowRect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windowRect.right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windowRect.left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windowRect.bottom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windowRect.top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ShowWindow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msg.message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TranslateMessage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WM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msg.wParam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-&gt;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lpCreateParams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  <w:proofErr w:type="spellEnd"/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: 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  <w:proofErr w:type="spellEnd"/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PostQuitMessage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msg.message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TranslateMessage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WM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msg.wParam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  <w:proofErr w:type="spellEnd"/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-&gt;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lpCreateParams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  <w:proofErr w:type="spellEnd"/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: 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  <w:proofErr w:type="spellEnd"/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PostQuitMessage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4iWZgIAAN0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ImYYESJ9d+COKADMKFUZrwRcNKA+0FJh91VUv99x5yk&#10;RL8z6KLlaDKJ7ZiCyXQ+xsBdrmwvV5jhCHXkPAT3YWjinXWqbqJWiaSBO/RepZItnvI6OhZ7KDE7&#10;9nts0ss47Xq6lVY/AQ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BiziJZmAgAA3Q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: 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PostQuitMessage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proofErr w:type="spellEnd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CYQA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: 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PostQuitMessage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proofErr w:type="spellEnd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lK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0ax6SicwvlkXqE0M8A&#10;zSxtasDfnLWk/4L7X3uBijPz2VKf348mkzgwyZhM52My8NqzvfYIKwmq4DIgZ72xDv2Y7R3qXU2x&#10;etIs3JM6Kp369pLXSVOk8sTOaSLjGF3b6dbLf2P1Bw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hqDJSj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pCreateStruct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LCZw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BfwVLC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pCreateStruct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 xml:space="preserve">를 쓰던 유저라 강제 캐스트를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proofErr w:type="spellStart"/>
      <w:r w:rsidR="00AE09F5">
        <w:rPr>
          <w:rFonts w:hint="eastAsia"/>
        </w:rPr>
        <w:t>s</w:t>
      </w:r>
      <w:r w:rsidR="00AE09F5">
        <w:t>tatic_cast</w:t>
      </w:r>
      <w:proofErr w:type="spellEnd"/>
      <w:r w:rsidR="00AE09F5">
        <w:t>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</w:t>
      </w:r>
      <w:proofErr w:type="spellStart"/>
      <w:r w:rsidR="00AE09F5">
        <w:t>c++</w:t>
      </w:r>
      <w:proofErr w:type="spellEnd"/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 xml:space="preserve">loat a = 1.0f / int b = </w:t>
      </w:r>
      <w:proofErr w:type="spellStart"/>
      <w:r w:rsidR="00AE09F5">
        <w:t>static_cast</w:t>
      </w:r>
      <w:proofErr w:type="spellEnd"/>
      <w:r w:rsidR="00AE09F5">
        <w:t>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proofErr w:type="spellStart"/>
      <w:r w:rsidR="0052032C">
        <w:rPr>
          <w:rFonts w:hint="eastAsia"/>
        </w:rPr>
        <w:t>r</w:t>
      </w:r>
      <w:r w:rsidR="0052032C">
        <w:t>einterpret_cast</w:t>
      </w:r>
      <w:proofErr w:type="spellEnd"/>
      <w:r w:rsidR="0052032C">
        <w:t>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 xml:space="preserve">unsigned int b = </w:t>
      </w:r>
      <w:proofErr w:type="spellStart"/>
      <w:r w:rsidR="0052032C">
        <w:t>reinterpret_cast</w:t>
      </w:r>
      <w:proofErr w:type="spellEnd"/>
      <w:r w:rsidR="0052032C">
        <w:t>&lt;unsigned int&gt;(a); /</w:t>
      </w:r>
      <w:r w:rsidR="0052032C">
        <w:rPr>
          <w:rFonts w:hint="eastAsia"/>
        </w:rPr>
        <w:t>/</w:t>
      </w:r>
      <w:proofErr w:type="spellStart"/>
      <w:r w:rsidR="0052032C">
        <w:rPr>
          <w:rFonts w:hint="eastAsia"/>
        </w:rPr>
        <w:t>주소값으로</w:t>
      </w:r>
      <w:proofErr w:type="spellEnd"/>
      <w:r w:rsidR="0052032C">
        <w:rPr>
          <w:rFonts w:hint="eastAsia"/>
        </w:rPr>
        <w:t xml:space="preserve"> 변경</w:t>
      </w:r>
      <w:r w:rsidR="0052032C">
        <w:br/>
      </w:r>
      <w:r w:rsidR="0052032C">
        <w:rPr>
          <w:rFonts w:hint="eastAsia"/>
        </w:rPr>
        <w:t>t</w:t>
      </w:r>
      <w:r w:rsidR="0052032C">
        <w:t xml:space="preserve">emp *c = </w:t>
      </w:r>
      <w:proofErr w:type="spellStart"/>
      <w:r w:rsidR="0052032C">
        <w:t>reinterpret_cast</w:t>
      </w:r>
      <w:proofErr w:type="spellEnd"/>
      <w:r w:rsidR="0052032C">
        <w:t>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 xml:space="preserve">포인터 사이 </w:t>
      </w:r>
      <w:proofErr w:type="spellStart"/>
      <w:r w:rsidR="00AC3ABC">
        <w:rPr>
          <w:rFonts w:hint="eastAsia"/>
        </w:rPr>
        <w:t>형변환</w:t>
      </w:r>
      <w:proofErr w:type="spellEnd"/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proofErr w:type="spellStart"/>
      <w:r w:rsidR="00AC3ABC">
        <w:rPr>
          <w:rFonts w:hint="eastAsia"/>
        </w:rPr>
        <w:t>c</w:t>
      </w:r>
      <w:r w:rsidR="00AC3ABC">
        <w:t>onst_cast</w:t>
      </w:r>
      <w:proofErr w:type="spellEnd"/>
      <w:r w:rsidR="00AC3ABC">
        <w:t>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proofErr w:type="spellStart"/>
      <w:r w:rsidR="00AC3ABC">
        <w:rPr>
          <w:rFonts w:hint="eastAsia"/>
        </w:rPr>
        <w:t>d</w:t>
      </w:r>
      <w:r w:rsidR="00AC3ABC">
        <w:t>ynamic_cast</w:t>
      </w:r>
      <w:proofErr w:type="spellEnd"/>
      <w:r w:rsidR="00AC3ABC">
        <w:t xml:space="preserve">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proofErr w:type="spellStart"/>
      <w:r w:rsidR="003D2B9F">
        <w:t>static_</w:t>
      </w:r>
      <w:r w:rsidR="003D2B9F">
        <w:rPr>
          <w:rFonts w:hint="eastAsia"/>
        </w:rPr>
        <w:t>c</w:t>
      </w:r>
      <w:r w:rsidR="003D2B9F">
        <w:t>ast</w:t>
      </w:r>
      <w:proofErr w:type="spellEnd"/>
      <w:r w:rsidR="003D2B9F">
        <w:t>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proofErr w:type="gramStart"/>
      <w:r w:rsidR="003D2B9F">
        <w:t>( )</w:t>
      </w:r>
      <w:proofErr w:type="gramEnd"/>
      <w:r w:rsidR="003D2B9F">
        <w:t xml:space="preserve"> </w:t>
      </w:r>
      <w:r w:rsidR="003D2B9F">
        <w:rPr>
          <w:rFonts w:hint="eastAsia"/>
        </w:rPr>
        <w:t xml:space="preserve">와 </w:t>
      </w:r>
      <w:proofErr w:type="spellStart"/>
      <w:r w:rsidR="003D2B9F">
        <w:rPr>
          <w:rFonts w:hint="eastAsia"/>
        </w:rPr>
        <w:t>c</w:t>
      </w:r>
      <w:r w:rsidR="003D2B9F">
        <w:t>++</w:t>
      </w:r>
      <w:proofErr w:type="spellEnd"/>
      <w:r w:rsidR="003D2B9F">
        <w:t xml:space="preserve">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</w:t>
      </w:r>
      <w:proofErr w:type="spellStart"/>
      <w:r w:rsidR="003D2B9F">
        <w:rPr>
          <w:rFonts w:hint="eastAsia"/>
        </w:rPr>
        <w:t>크래쉬</w:t>
      </w:r>
      <w:proofErr w:type="spellEnd"/>
      <w:r w:rsidR="003D2B9F">
        <w:rPr>
          <w:rFonts w:hint="eastAsia"/>
        </w:rPr>
        <w:t xml:space="preserve">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stdafx.h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WinAPI.h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Use_decl_annotations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WinMain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HINSTANCE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(!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Init(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0;   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stdafx.h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WinAPI.h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_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Use_decl_annotations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WinMain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HINSTANCE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(!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Init(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0;   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Use_decl_annotations</w:t>
                            </w:r>
                            <w:proofErr w:type="spellEnd"/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Gup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N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K7ca6l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Use_decl_annotations</w:t>
                      </w:r>
                      <w:proofErr w:type="spellEnd"/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</w:t>
      </w:r>
      <w:proofErr w:type="spellStart"/>
      <w:r>
        <w:rPr>
          <w:rFonts w:hint="eastAsia"/>
        </w:rPr>
        <w:t>가저오도록</w:t>
      </w:r>
      <w:proofErr w:type="spellEnd"/>
      <w:r>
        <w:rPr>
          <w:rFonts w:hint="eastAsia"/>
        </w:rPr>
        <w:t xml:space="preserve">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proofErr w:type="spellStart"/>
      <w:r w:rsidR="00D43D52" w:rsidRPr="00D43D52">
        <w:t>noexpcet</w:t>
      </w:r>
      <w:proofErr w:type="spellEnd"/>
      <w:r w:rsidR="00D43D52">
        <w:rPr>
          <w:rFonts w:hint="eastAsia"/>
        </w:rPr>
        <w:t xml:space="preserve">의 </w:t>
      </w:r>
      <w:proofErr w:type="spellStart"/>
      <w:r w:rsidR="00D43D52">
        <w:rPr>
          <w:rFonts w:hint="eastAsia"/>
        </w:rPr>
        <w:t>제너릭</w:t>
      </w:r>
      <w:proofErr w:type="spellEnd"/>
      <w:r w:rsidR="00D43D52">
        <w:rPr>
          <w:rFonts w:hint="eastAsia"/>
        </w:rPr>
        <w:t xml:space="preserve">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1835B4D" wp14:editId="47045801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E5D11" id="직선 화살표 연결선 30" o:spid="_x0000_s1026" type="#_x0000_t32" style="position:absolute;left:0;text-align:left;margin-left:0;margin-top:9.65pt;width:454.05pt;height:0;z-index: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WinAPI.h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  <w:proofErr w:type="spellEnd"/>
                              <w:proofErr w:type="gramEnd"/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proofErr w:type="gramEnd"/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CQ&#10;xDM3MQMAAGsJAAAOAAAAAAAAAAAAAAAAAC4CAABkcnMvZTJvRG9jLnhtbFBLAQItABQABgAIAAAA&#10;IQBVsj0G3QAAAAUBAAAPAAAAAAAAAAAAAAAAAIsFAABkcnMvZG93bnJldi54bWxQSwUGAAAAAAQA&#10;BADzAAAAlQYAAAAA&#10;">
                <v:shape 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WinAPI.h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  <w:proofErr w:type="spellEnd"/>
                        <w:proofErr w:type="gramEnd"/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proofErr w:type="gramEnd"/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GetHardwareAdapter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Outptr_result_maybenull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YhZw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GetHardwareAdapter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Outptr_result_maybenull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</w:t>
      </w:r>
      <w:proofErr w:type="gramStart"/>
      <w:r w:rsidRPr="001126AD">
        <w:t>_</w:t>
      </w:r>
      <w:r>
        <w:t xml:space="preserve"> :</w:t>
      </w:r>
      <w:proofErr w:type="gramEnd"/>
      <w:r>
        <w:t xml:space="preserve">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</w:t>
      </w:r>
      <w:proofErr w:type="spellStart"/>
      <w:r w:rsidR="00716BCE" w:rsidRPr="00716BCE">
        <w:t>Outptr_result_maybenull</w:t>
      </w:r>
      <w:proofErr w:type="spellEnd"/>
      <w:r w:rsidR="00716BCE" w:rsidRPr="00716BCE">
        <w:t>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</w:t>
      </w:r>
      <w:proofErr w:type="spellStart"/>
      <w:r w:rsidR="00716BCE">
        <w:rPr>
          <w:rFonts w:hint="eastAsia"/>
        </w:rPr>
        <w:t>가르키는</w:t>
      </w:r>
      <w:proofErr w:type="spellEnd"/>
      <w:r w:rsidR="00716BCE">
        <w:rPr>
          <w:rFonts w:hint="eastAsia"/>
        </w:rPr>
        <w:t xml:space="preserve">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  <w:proofErr w:type="spellEnd"/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  <w:proofErr w:type="spellEnd"/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str(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'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 ||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">
                <v:shape 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  <w:proofErr w:type="spellEnd"/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  <w:proofErr w:type="spellEnd"/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str(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'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 ||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QueryInterface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==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-&gt;EnumAdapters1(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adapter.Detach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windowText.c_str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">
                <v:shape 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QueryInterface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==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-&gt;EnumAdapters1(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adapter.Detach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windowText.c_str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proofErr w:type="spellStart"/>
      <w:r w:rsidR="00D531C2">
        <w:t>winAPI</w:t>
      </w:r>
      <w:proofErr w:type="spellEnd"/>
      <w:r w:rsidR="00D531C2">
        <w:t xml:space="preserve">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</w:t>
      </w:r>
      <w:proofErr w:type="spellStart"/>
      <w:r w:rsidR="00957B3B">
        <w:t>winAPI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DirectX10 + </w:t>
      </w:r>
      <w:proofErr w:type="spellStart"/>
      <w:r w:rsidR="00957B3B">
        <w:t>mfc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proofErr w:type="spellStart"/>
      <w:r w:rsidR="00292A06">
        <w:rPr>
          <w:rFonts w:hint="eastAsia"/>
        </w:rPr>
        <w:t>스테레오코스픽</w:t>
      </w:r>
      <w:proofErr w:type="spellEnd"/>
      <w:r w:rsidR="00292A06">
        <w:rPr>
          <w:rFonts w:hint="eastAsia"/>
        </w:rPr>
        <w:t>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</w:t>
      </w:r>
      <w:proofErr w:type="spellStart"/>
      <w:r w:rsidR="00292A06">
        <w:rPr>
          <w:rFonts w:hint="eastAsia"/>
          <w:u w:val="wave"/>
        </w:rPr>
        <w:t>스왑</w:t>
      </w:r>
      <w:proofErr w:type="spellEnd"/>
      <w:r w:rsidR="00292A06">
        <w:rPr>
          <w:rFonts w:hint="eastAsia"/>
          <w:u w:val="wave"/>
        </w:rPr>
        <w:t xml:space="preserve">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재생률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화면에 비출 때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백버퍼에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이때 바꾸는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플리핑이라고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여러 개 생성하여 순서를 지정해 놓고 있는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스왑체인라고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proofErr w:type="spellStart"/>
      <w:r w:rsidR="007C7BFF">
        <w:rPr>
          <w:rFonts w:hint="eastAsia"/>
        </w:rPr>
        <w:t>어뎁터</w:t>
      </w:r>
      <w:proofErr w:type="spellEnd"/>
      <w:r w:rsidR="007C7BFF">
        <w:rPr>
          <w:rFonts w:hint="eastAsia"/>
        </w:rPr>
        <w:t xml:space="preserve">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proofErr w:type="spellStart"/>
      <w:r w:rsidR="007C7BFF">
        <w:rPr>
          <w:rFonts w:hint="eastAsia"/>
        </w:rPr>
        <w:t>스왑체인</w:t>
      </w:r>
      <w:proofErr w:type="spellEnd"/>
      <w:r w:rsidR="007C7BFF">
        <w:rPr>
          <w:rFonts w:hint="eastAsia"/>
        </w:rPr>
        <w:t xml:space="preserve">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proofErr w:type="spellStart"/>
      <w:r w:rsidR="0028121B">
        <w:rPr>
          <w:rFonts w:hint="eastAsia"/>
        </w:rPr>
        <w:t>다중어댑터</w:t>
      </w:r>
      <w:proofErr w:type="spellEnd"/>
      <w:r w:rsidR="0028121B">
        <w:rPr>
          <w:rFonts w:hint="eastAsia"/>
        </w:rPr>
        <w:t>(</w:t>
      </w:r>
      <w:proofErr w:type="spellStart"/>
      <w:r w:rsidR="0028121B">
        <w:rPr>
          <w:rFonts w:hint="eastAsia"/>
        </w:rPr>
        <w:t>스왑체인</w:t>
      </w:r>
      <w:proofErr w:type="spellEnd"/>
      <w:r w:rsidR="0028121B">
        <w:rPr>
          <w:rFonts w:hint="eastAsia"/>
        </w:rPr>
        <w:t xml:space="preserve"> 단일 어댑터 </w:t>
      </w:r>
      <w:proofErr w:type="spellStart"/>
      <w:r w:rsidR="0028121B">
        <w:rPr>
          <w:rFonts w:hint="eastAsia"/>
        </w:rPr>
        <w:t>백버퍼</w:t>
      </w:r>
      <w:proofErr w:type="spellEnd"/>
      <w:r w:rsidR="0028121B">
        <w:rPr>
          <w:rFonts w:hint="eastAsia"/>
        </w:rPr>
        <w:t xml:space="preserve"> </w:t>
      </w:r>
      <w:r w:rsidR="0028121B">
        <w:t>1</w:t>
      </w:r>
      <w:r w:rsidR="0028121B">
        <w:rPr>
          <w:rFonts w:hint="eastAsia"/>
        </w:rPr>
        <w:t xml:space="preserve">에서만 만들어 </w:t>
      </w:r>
      <w:proofErr w:type="spellStart"/>
      <w:r w:rsidR="0028121B">
        <w:rPr>
          <w:rFonts w:hint="eastAsia"/>
        </w:rPr>
        <w:t>지던거</w:t>
      </w:r>
      <w:proofErr w:type="spellEnd"/>
      <w:r w:rsidR="0028121B">
        <w:rPr>
          <w:rFonts w:hint="eastAsia"/>
        </w:rPr>
        <w:t xml:space="preserve">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크기를 알아야 </w:t>
      </w:r>
      <w:proofErr w:type="spellStart"/>
      <w:r w:rsidR="008859C8" w:rsidRPr="001B2ADE">
        <w:rPr>
          <w:rFonts w:hint="eastAsia"/>
          <w:color w:val="113285" w:themeColor="accent4" w:themeShade="80"/>
          <w:sz w:val="16"/>
          <w:szCs w:val="16"/>
        </w:rPr>
        <w:t>합는데</w:t>
      </w:r>
      <w:proofErr w:type="spellEnd"/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 xml:space="preserve">★가변 </w:t>
      </w:r>
      <w:proofErr w:type="spellStart"/>
      <w:r w:rsidR="004E54AF">
        <w:rPr>
          <w:rFonts w:hint="eastAsia"/>
        </w:rPr>
        <w:t>새로고침</w:t>
      </w:r>
      <w:proofErr w:type="spellEnd"/>
      <w:r w:rsidR="004E54AF">
        <w:rPr>
          <w:rFonts w:hint="eastAsia"/>
        </w:rPr>
        <w:t xml:space="preserve">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동적범위가 넓은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고급색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가변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새로고침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proofErr w:type="spellStart"/>
      <w:r w:rsidR="00E614F2">
        <w:rPr>
          <w:color w:val="113285" w:themeColor="accent4" w:themeShade="80"/>
          <w:sz w:val="16"/>
          <w:szCs w:val="16"/>
        </w:rPr>
        <w:t>Vsync</w:t>
      </w:r>
      <w:proofErr w:type="spellEnd"/>
      <w:r w:rsidR="00E614F2">
        <w:rPr>
          <w:color w:val="113285" w:themeColor="accent4" w:themeShade="80"/>
          <w:sz w:val="16"/>
          <w:szCs w:val="16"/>
        </w:rPr>
        <w:t>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수직동기화란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수직동기화를 키게 되면 빠른 입력을 요하는 게임이나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고사양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게임에서는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인풋랙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수직동기화는 불필요하게 디스플레이를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새로고침을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proofErr w:type="spellEnd"/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bfd0i2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proofErr w:type="spellEnd"/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proofErr w:type="spellEnd"/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AGMlfN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proofErr w:type="spellEnd"/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 xml:space="preserve">그래픽 어댑터를 열거하는 단일 </w:t>
      </w:r>
      <w:proofErr w:type="spellStart"/>
      <w:r w:rsidR="0012364F">
        <w:rPr>
          <w:rFonts w:hint="eastAsia"/>
        </w:rPr>
        <w:t>매서드</w:t>
      </w:r>
      <w:proofErr w:type="spellEnd"/>
    </w:p>
    <w:p w14:paraId="404F3479" w14:textId="77777777" w:rsidR="005A7B99" w:rsidRDefault="005A7B99" w:rsidP="004E54AF"/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  <w:proofErr w:type="spellEnd"/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  <w:proofErr w:type="spellEnd"/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directX12_commandQueue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directX12_rtvHeap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directX12_dsvHeap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directX12_pipelineState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  <w:proofErr w:type="spellEnd"/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directX12_commandList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  <w:proofErr w:type="spellEnd"/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directX12_fence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  <w:proofErr w:type="spellEnd"/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s_app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  <w:proofErr w:type="spellEnd"/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">
                <v:shape 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  <w:proofErr w:type="spellEnd"/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  <w:proofErr w:type="spellEnd"/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directX12_commandQueue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directX12_rtvHeap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directX12_dsvHeap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directX12_pipelineState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  <w:proofErr w:type="spellEnd"/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directX12_commandList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  <w:proofErr w:type="spellEnd"/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directX12_fence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  <w:proofErr w:type="spellEnd"/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s_app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  <w:proofErr w:type="spellEnd"/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  <w:proofErr w:type="spellEnd"/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(ppCommandLists),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gpu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dxgi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  <w:proofErr w:type="spellEnd"/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GetDebugInterface(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EnableDebugLayer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(CreateDXGIFactory2(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  <w:proofErr w:type="spellEnd"/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B8E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MECpsbnRzC8Wy&#10;Og4OGHRw02v7jZIRhkZF3dcts5wS+VpBwVdZEYri0ShAG2DY+zub+ztM1QBV0dpbSqJx4eNs2hor&#10;uh58RdKUfg5t0gqs2yGuXXOBKmICf14eMM0fyqMIBbzX439HHsdD5U4WebbIZukqymKWr+aL+b9S&#10;xWqe/4eiwHG/BV1d981IGhEmR5aW5WJGwYLezMsoNcJkBy98bF1Qx2fhe5yo4QXxwwRZpuEP15k0&#10;PfuJzOPAQZHrO/9o7fW6a/afyRWH40EW/4Nc8d0G73TMcff9ET4a7tuY8eEr6fw7AA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JvMHwQ1AwAAbQkAAA4AAAAAAAAAAAAAAAAALgIAAGRycy9lMm9Eb2MueG1sUEsBAi0AFAAG&#10;AAgAAAAhAO16Of/eAAAABgEAAA8AAAAAAAAAAAAAAAAAjwUAAGRycy9kb3ducmV2LnhtbFBLBQYA&#10;AAAABAAEAPMAAACaBgAAAAA=&#10;">
                <v:shape 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  <w:proofErr w:type="spellEnd"/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(ppCommandLists),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gpu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dxgi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  <w:proofErr w:type="spellEnd"/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GetDebugInterface(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EnableDebugLayer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(CreateDXGIFactory2(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  <w:proofErr w:type="spellEnd"/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factory.Get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CreateCommandQueue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swapChain.Reset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  <w:proofErr w:type="spellEnd"/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swapChainDesc.Width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swapChainDesc.Height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swapChainDesc.Format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swapChainDesc.BufferUsage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swapChainDesc.SwapEffect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swapChainDesc.SampleDesc.Count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 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swapChain.As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/render target view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oL8MA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">
                <v:shape 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factory.Get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CreateCommandQueue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swapChain.Reset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  <w:proofErr w:type="spellEnd"/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swapChainDesc.Width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swapChainDesc.Height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swapChainDesc.Format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swapChainDesc.BufferUsage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swapChainDesc.SwapEffect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swapChainDesc.SampleDesc.Count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 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swapChain.As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/render target view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/depth stencil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veiew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CreateFence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">
                <v:shape 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/depth stencil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veiew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CreateFence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">
                <v:shape 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>인 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proofErr w:type="spellStart"/>
      <w:r w:rsidR="000D7D30">
        <w:rPr>
          <w:rFonts w:hint="eastAsia"/>
        </w:rPr>
        <w:t>구글링등이</w:t>
      </w:r>
      <w:proofErr w:type="spellEnd"/>
      <w:r w:rsidR="000D7D30">
        <w:rPr>
          <w:rFonts w:hint="eastAsia"/>
        </w:rPr>
        <w:t xml:space="preserve">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 xml:space="preserve">다는 것을 </w:t>
      </w:r>
      <w:proofErr w:type="spellStart"/>
      <w:r w:rsidR="007E6E33">
        <w:rPr>
          <w:rFonts w:hint="eastAsia"/>
        </w:rPr>
        <w:t>깨달았습니다</w:t>
      </w:r>
      <w:proofErr w:type="spellEnd"/>
      <w:r w:rsidR="007E6E33">
        <w:rPr>
          <w:rFonts w:hint="eastAsia"/>
        </w:rPr>
        <w:t>.</w:t>
      </w:r>
      <w:r w:rsidR="000D7D30">
        <w:t xml:space="preserve"> </w:t>
      </w:r>
      <w:r w:rsidR="000D7D30">
        <w:rPr>
          <w:rFonts w:hint="eastAsia"/>
        </w:rPr>
        <w:t xml:space="preserve">이로 인해 아직도 부족하다는 것을 </w:t>
      </w:r>
      <w:proofErr w:type="spellStart"/>
      <w:r w:rsidR="000D7D30">
        <w:rPr>
          <w:rFonts w:hint="eastAsia"/>
        </w:rPr>
        <w:t>깨달았습니다</w:t>
      </w:r>
      <w:proofErr w:type="spellEnd"/>
      <w:r w:rsidR="000D7D30">
        <w:rPr>
          <w:rFonts w:hint="eastAsia"/>
        </w:rPr>
        <w:t>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zh120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 xml:space="preserve">9에서는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사용하려면 특별하게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r>
        <w:rPr>
          <w:rFonts w:hint="eastAsia"/>
        </w:rPr>
        <w:t xml:space="preserve">부터는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 xml:space="preserve">파이프라인 상태 객체)가 도입되어서 </w:t>
      </w:r>
      <w:proofErr w:type="spellStart"/>
      <w:r w:rsidR="00200D7C">
        <w:rPr>
          <w:rFonts w:hint="eastAsia"/>
        </w:rPr>
        <w:t>셰이더의</w:t>
      </w:r>
      <w:proofErr w:type="spellEnd"/>
      <w:r w:rsidR="00200D7C">
        <w:rPr>
          <w:rFonts w:hint="eastAsia"/>
        </w:rPr>
        <w:t xml:space="preserve">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proofErr w:type="spellStart"/>
      <w:r w:rsidR="00320ECF">
        <w:rPr>
          <w:rFonts w:hint="eastAsia"/>
        </w:rPr>
        <w:t>셰이더</w:t>
      </w:r>
      <w:proofErr w:type="spellEnd"/>
      <w:r w:rsidR="00320ECF">
        <w:rPr>
          <w:rFonts w:hint="eastAsia"/>
        </w:rPr>
        <w:t xml:space="preserve">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fetch shader)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 xml:space="preserve">는 바인딩 없는 리소스에 대한 </w:t>
      </w:r>
      <w:proofErr w:type="spellStart"/>
      <w:r w:rsidR="00320ECF">
        <w:rPr>
          <w:rFonts w:hint="eastAsia"/>
        </w:rPr>
        <w:t>엑세스</w:t>
      </w:r>
      <w:r w:rsidR="00BB4DB3">
        <w:rPr>
          <w:rFonts w:hint="eastAsia"/>
        </w:rPr>
        <w:t>를</w:t>
      </w:r>
      <w:proofErr w:type="spellEnd"/>
      <w:r w:rsidR="00BB4DB3">
        <w:rPr>
          <w:rFonts w:hint="eastAsia"/>
        </w:rPr>
        <w:t xml:space="preserve"> 제공하고 이는 효율적으로 오버헤드를 감소시키기 때문입니다.</w:t>
      </w:r>
    </w:p>
    <w:p w14:paraId="683314B2" w14:textId="77777777" w:rsidR="00BB4DB3" w:rsidRDefault="00BB4DB3" w:rsidP="002772DC"/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proofErr w:type="spellStart"/>
      <w:r>
        <w:rPr>
          <w:rFonts w:hint="eastAsia"/>
        </w:rPr>
        <w:t>뷰잉</w:t>
      </w:r>
      <w:proofErr w:type="spellEnd"/>
      <w:r>
        <w:rPr>
          <w:rFonts w:hint="eastAsia"/>
        </w:rPr>
        <w:t xml:space="preserve"> 파이프 라인입니다.</w:t>
      </w:r>
    </w:p>
    <w:p w14:paraId="7351E0FA" w14:textId="5BEA0B69" w:rsidR="00FC11C9" w:rsidRDefault="005A7B99" w:rsidP="00FC11C9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배움터(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최순철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7iO0Yg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배움터(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최순철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 </w:t>
                              </w:r>
                              <w:proofErr w:type="gram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B8wu8k5AwAAbQkAAA4AAAAAAAAAAAAAAAAALgIAAGRycy9lMm9Eb2MueG1sUEsBAi0A&#10;FAAGAAgAAAAhAHGPWBbdAAAABQEAAA8AAAAAAAAAAAAAAAAAkwUAAGRycy9kb3ducmV2LnhtbFBL&#10;BQYAAAAABAAEAPMAAACdBgAAAAA=&#10;">
                <v:shape 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 </w:t>
                        </w:r>
                        <w:proofErr w:type="gramStart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proofErr w:type="spellEnd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 </w:t>
                            </w:r>
                            <w:proofErr w:type="gram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keep(</w:t>
                            </w:r>
                            <w:proofErr w:type="gramEnd"/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F/G8gl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proofErr w:type="spellEnd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 </w:t>
                      </w:r>
                      <w:proofErr w:type="gramStart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keep(</w:t>
                      </w:r>
                      <w:proofErr w:type="gramEnd"/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proofErr w:type="spellStart"/>
      <w:r>
        <w:t>noexcpet</w:t>
      </w:r>
      <w:proofErr w:type="spellEnd"/>
      <w:r>
        <w:t xml:space="preserve">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 xml:space="preserve">기존 예외를 지키던 구문이 깨질 </w:t>
      </w:r>
      <w:proofErr w:type="gramStart"/>
      <w:r>
        <w:rPr>
          <w:rFonts w:hint="eastAsia"/>
        </w:rPr>
        <w:t>수 도</w:t>
      </w:r>
      <w:proofErr w:type="gramEnd"/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</w:t>
      </w:r>
      <w:proofErr w:type="gramStart"/>
      <w:r>
        <w:rPr>
          <w:rFonts w:hint="eastAsia"/>
        </w:rPr>
        <w:t>인지 하는</w:t>
      </w:r>
      <w:proofErr w:type="gramEnd"/>
      <w:r>
        <w:rPr>
          <w:rFonts w:hint="eastAsia"/>
        </w:rPr>
        <w:t xml:space="preserve"> 코드가 필요했고 그 결과 </w:t>
      </w:r>
      <w:proofErr w:type="spellStart"/>
      <w:r>
        <w:t>noexcpt</w:t>
      </w:r>
      <w:proofErr w:type="spellEnd"/>
      <w:r>
        <w:t xml:space="preserve">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</w:r>
      <w:proofErr w:type="spellStart"/>
      <w:r>
        <w:t>constexpr</w:t>
      </w:r>
      <w:proofErr w:type="spellEnd"/>
      <w:r>
        <w:t xml:space="preserve">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proofErr w:type="spellStart"/>
      <w:r w:rsidR="00FA7061">
        <w:t>constexpr</w:t>
      </w:r>
      <w:proofErr w:type="spellEnd"/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/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/>
    <w:p w14:paraId="336F88DD" w14:textId="77777777" w:rsidR="0037518C" w:rsidRDefault="0037518C">
      <w:pPr>
        <w:spacing w:after="240" w:line="252" w:lineRule="auto"/>
        <w:ind w:left="0" w:right="0"/>
        <w:rPr>
          <w:rFonts w:cstheme="majorBidi"/>
          <w:b/>
          <w:caps/>
          <w:color w:val="000000" w:themeColor="text1"/>
          <w:sz w:val="20"/>
          <w:szCs w:val="24"/>
        </w:rPr>
      </w:pPr>
      <w:r>
        <w:br w:type="page"/>
      </w:r>
    </w:p>
    <w:p w14:paraId="24E47016" w14:textId="5BBB1709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T</w:t>
      </w:r>
      <w:r w:rsidR="0053744C">
        <w:t>riangle</w:t>
      </w:r>
    </w:p>
    <w:p w14:paraId="42CB381C" w14:textId="77777777" w:rsidR="0063405B" w:rsidRDefault="00F76871" w:rsidP="00F76871">
      <w:r>
        <w:rPr>
          <w:rFonts w:hint="eastAsia"/>
        </w:rPr>
        <w:t xml:space="preserve">평면을 이루는 가장 기초적 단위인 삼각형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그리는 방법입니다.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하나를 프로그래밍 용어로 드로우 콜이라고 하며</w:t>
      </w:r>
      <w:r>
        <w:t xml:space="preserve">, </w:t>
      </w:r>
      <w:r>
        <w:rPr>
          <w:rFonts w:hint="eastAsia"/>
        </w:rPr>
        <w:t>드로우 콜의 최적화에 따라 성능이 달라집니다.</w:t>
      </w:r>
    </w:p>
    <w:p w14:paraId="475403A5" w14:textId="07AE3F9E" w:rsidR="00F76871" w:rsidRDefault="00F76871" w:rsidP="00F76871">
      <w:r>
        <w:rPr>
          <w:rFonts w:hint="eastAsia"/>
        </w:rPr>
        <w:t xml:space="preserve"> </w:t>
      </w:r>
    </w:p>
    <w:p w14:paraId="3901BCFD" w14:textId="23AAF0CE" w:rsidR="00225CD0" w:rsidRDefault="00225CD0" w:rsidP="00225CD0">
      <w:pPr>
        <w:pStyle w:val="31"/>
        <w:numPr>
          <w:ilvl w:val="0"/>
          <w:numId w:val="35"/>
        </w:numPr>
      </w:pPr>
      <w:r>
        <w:rPr>
          <w:rFonts w:hint="eastAsia"/>
        </w:rPr>
        <w:t>에러 및 해결 방법</w:t>
      </w:r>
    </w:p>
    <w:p w14:paraId="28FC670A" w14:textId="437E5AB7" w:rsidR="0092502D" w:rsidRDefault="00225CD0" w:rsidP="0092502D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225CD0">
        <w:t>DXcaptureReplay.pdb</w:t>
      </w:r>
      <w:r w:rsidR="00160F45">
        <w:rPr>
          <w:rFonts w:hint="eastAsia"/>
        </w:rPr>
        <w:t xml:space="preserve">등 </w:t>
      </w:r>
      <w:r w:rsidR="00160F45">
        <w:t>directx12</w:t>
      </w:r>
      <w:r>
        <w:t xml:space="preserve"> </w:t>
      </w:r>
      <w:r>
        <w:rPr>
          <w:rFonts w:hint="eastAsia"/>
        </w:rPr>
        <w:t>그래픽</w:t>
      </w:r>
      <w:r w:rsidR="00160F45">
        <w:rPr>
          <w:rFonts w:hint="eastAsia"/>
        </w:rPr>
        <w:t xml:space="preserve"> </w:t>
      </w:r>
      <w:r>
        <w:rPr>
          <w:rFonts w:hint="eastAsia"/>
        </w:rPr>
        <w:t>디버깅 불가</w:t>
      </w:r>
      <w:r>
        <w:t>(</w:t>
      </w:r>
      <w:r>
        <w:rPr>
          <w:rFonts w:hint="eastAsia"/>
        </w:rPr>
        <w:t>v</w:t>
      </w:r>
      <w:r>
        <w:t>isual studio 2022)</w:t>
      </w:r>
      <w:r>
        <w:br/>
      </w:r>
      <w:r>
        <w:rPr>
          <w:rFonts w:hint="eastAsia"/>
        </w:rPr>
        <w:t xml:space="preserve">→ </w:t>
      </w:r>
      <w:r w:rsidR="00925F37">
        <w:t>2017</w:t>
      </w:r>
      <w:r w:rsidR="00925F37">
        <w:rPr>
          <w:rFonts w:hint="eastAsia"/>
        </w:rPr>
        <w:t>년부터 v</w:t>
      </w:r>
      <w:r w:rsidR="00925F37">
        <w:t>s</w:t>
      </w:r>
      <w:r w:rsidR="00925F37">
        <w:rPr>
          <w:rFonts w:hint="eastAsia"/>
        </w:rPr>
        <w:t xml:space="preserve">에서 그래픽 디버깅 지원 안하고 있음. </w:t>
      </w:r>
      <w:r w:rsidR="00160F45">
        <w:t xml:space="preserve">PIX </w:t>
      </w:r>
      <w:r w:rsidR="00160F45">
        <w:rPr>
          <w:rFonts w:hint="eastAsia"/>
        </w:rPr>
        <w:t>유틸</w:t>
      </w:r>
      <w:r w:rsidR="007B27CD">
        <w:rPr>
          <w:rFonts w:hint="eastAsia"/>
        </w:rPr>
        <w:t>리티로 변경</w:t>
      </w:r>
    </w:p>
    <w:p w14:paraId="616AF1F3" w14:textId="77777777" w:rsidR="0092502D" w:rsidRDefault="0092502D" w:rsidP="0092502D"/>
    <w:p w14:paraId="60BDA432" w14:textId="13E45994" w:rsidR="00160F45" w:rsidRDefault="00160F45" w:rsidP="00225CD0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A4D42E8" wp14:editId="0CB0F176">
                <wp:simplePos x="0" y="0"/>
                <wp:positionH relativeFrom="margin">
                  <wp:align>left</wp:align>
                </wp:positionH>
                <wp:positionV relativeFrom="paragraph">
                  <wp:posOffset>131230</wp:posOffset>
                </wp:positionV>
                <wp:extent cx="5766435" cy="0"/>
                <wp:effectExtent l="0" t="19050" r="24765" b="19050"/>
                <wp:wrapNone/>
                <wp:docPr id="99" name="직선 화살표 연결선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5CEF" id="직선 화살표 연결선 99" o:spid="_x0000_s1026" type="#_x0000_t32" style="position:absolute;left:0;text-align:left;margin-left:0;margin-top:10.35pt;width:454.05pt;height:0;z-index: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plBqst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34B79B0" w14:textId="5E8B7824" w:rsidR="00F76871" w:rsidRDefault="00F76871" w:rsidP="00F76871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</w:t>
      </w:r>
      <w:r w:rsidR="00F7170E">
        <w:rPr>
          <w:rFonts w:hint="eastAsia"/>
        </w:rPr>
        <w:t>연구</w:t>
      </w:r>
      <w:r w:rsidR="00375CBF">
        <w:rPr>
          <w:rFonts w:hint="eastAsia"/>
        </w:rPr>
        <w:t xml:space="preserve"> </w:t>
      </w:r>
      <w:r w:rsidR="00375CBF">
        <w:t xml:space="preserve">– </w:t>
      </w:r>
      <w:r w:rsidR="00375CBF">
        <w:rPr>
          <w:rFonts w:hint="eastAsia"/>
        </w:rPr>
        <w:t xml:space="preserve">기본 삼각형 </w:t>
      </w:r>
      <w:proofErr w:type="spellStart"/>
      <w:r w:rsidR="00375CBF">
        <w:rPr>
          <w:rFonts w:hint="eastAsia"/>
        </w:rPr>
        <w:t>메쉬</w:t>
      </w:r>
      <w:proofErr w:type="spellEnd"/>
    </w:p>
    <w:p w14:paraId="10EC1179" w14:textId="5903B42C" w:rsidR="00F76871" w:rsidRDefault="00F7687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7B21E68" wp14:editId="4BB42531">
                <wp:extent cx="5729251" cy="1721922"/>
                <wp:effectExtent l="0" t="0" r="24130" b="12065"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1" cy="1721922"/>
                          <a:chOff x="-1" y="0"/>
                          <a:chExt cx="5729251" cy="1721922"/>
                        </a:xfrm>
                      </wpg:grpSpPr>
                      <wps:wsp>
                        <wps:cNvPr id="6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0" y="289112"/>
                            <a:ext cx="5717540" cy="1432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2C9BF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FB2583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CD3DX12_ROOT_SIGNATURE_DESC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루트서명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7EFEA50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rootSignatureDesc.Init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D3D12_ROOT_SIGNATURE_FLAG_ALLOW_INPUT_ASSEMBLER_INPUT_LAYOUT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FCC3E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0F50BCD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signature;</w:t>
                              </w:r>
                            </w:p>
                            <w:p w14:paraId="43D293D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error;</w:t>
                              </w:r>
                            </w:p>
                            <w:p w14:paraId="007F3757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D3D12SerializeRootSignature(&amp;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D3D_ROOT_SIGNATURE_VERSION_1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signature,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error));</w:t>
                              </w:r>
                            </w:p>
                            <w:p w14:paraId="2B7AC4F8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CreateRootSignature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GetBufferPointer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GetBufferSize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directX12_rootSignature)));</w:t>
                              </w:r>
                            </w:p>
                            <w:p w14:paraId="2D00644B" w14:textId="1FE3390F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1ECB633" w14:textId="35D83510" w:rsidR="00F76871" w:rsidRPr="000F4FF0" w:rsidRDefault="00F76871" w:rsidP="00F7687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21E68" id="그룹 62" o:spid="_x0000_s1093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">
                <v:shape id="_x0000_s1094" type="#_x0000_t202" style="position:absolute;left:117;top:2891;width:57175;height:14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1572C9BF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FB2583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CD3DX12_ROOT_SIGNATURE_DESC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루트서명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7EFEA50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rootSignatureDesc.Init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D3D12_ROOT_SIGNATURE_FLAG_ALLOW_INPUT_ASSEMBLER_INPUT_LAYOUT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FCC3E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0F50BCD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signature;</w:t>
                        </w:r>
                      </w:p>
                      <w:p w14:paraId="43D293D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error;</w:t>
                        </w:r>
                      </w:p>
                      <w:p w14:paraId="007F3757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D3D12SerializeRootSignature(&amp;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D3D_ROOT_SIGNATURE_VERSION_1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signature,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error));</w:t>
                        </w:r>
                      </w:p>
                      <w:p w14:paraId="2B7AC4F8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CreateRootSignature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GetBufferPointer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GetBufferSize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directX12_rootSignature)));</w:t>
                        </w:r>
                      </w:p>
                      <w:p w14:paraId="2D00644B" w14:textId="1FE3390F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09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1ECB633" w14:textId="35D83510" w:rsidR="00F76871" w:rsidRPr="000F4FF0" w:rsidRDefault="00F76871" w:rsidP="00F7687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46D353" w14:textId="77777777" w:rsidR="00364981" w:rsidRDefault="0036498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B4E9C9C" wp14:editId="5857DFD7">
                <wp:extent cx="2850078" cy="760021"/>
                <wp:effectExtent l="0" t="0" r="7620" b="2540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760021"/>
                          <a:chOff x="0" y="0"/>
                          <a:chExt cx="3575207" cy="960755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1582550" y="701889"/>
                            <a:ext cx="1992657" cy="229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F5EB5" w14:textId="35FB6548" w:rsidR="00364981" w:rsidRPr="00364981" w:rsidRDefault="00364981" w:rsidP="00364981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364981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마이크로소프트 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도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E9C9C" id="그룹 81" o:spid="_x0000_s1096" style="width:224.4pt;height:59.85pt;mso-position-horizontal-relative:char;mso-position-vertical-relative:line" coordsize="35752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">
                <v:shape id="그림 79" o:spid="_x0000_s1097" type="#_x0000_t75" style="position:absolute;width:26003;height: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">
                  <v:imagedata r:id="rId23" o:title=""/>
                </v:shape>
                <v:shape id="Text Box 80" o:spid="_x0000_s1098" type="#_x0000_t202" style="position:absolute;left:15825;top:7018;width:19927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379F5EB5" w14:textId="35FB6548" w:rsidR="00364981" w:rsidRPr="00364981" w:rsidRDefault="00364981" w:rsidP="00364981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364981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 xml:space="preserve">마이크로소프트 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>도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23EC73" w14:textId="64983ADB" w:rsidR="00F76871" w:rsidRDefault="00F76871" w:rsidP="00364981"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정의하기전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루트 서명(R</w:t>
      </w:r>
      <w:r w:rsidRPr="00F76871">
        <w:t>oot</w:t>
      </w:r>
      <w:r>
        <w:t xml:space="preserve"> </w:t>
      </w:r>
      <w:r w:rsidRPr="00F76871">
        <w:t>Signatur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을 만드는 곳입니다.</w:t>
      </w:r>
      <w:r>
        <w:t xml:space="preserve"> </w:t>
      </w:r>
      <w:r>
        <w:rPr>
          <w:rFonts w:hint="eastAsia"/>
        </w:rPr>
        <w:t xml:space="preserve">루트 서명은 </w:t>
      </w:r>
      <w:proofErr w:type="spellStart"/>
      <w:r>
        <w:rPr>
          <w:rFonts w:hint="eastAsia"/>
        </w:rPr>
        <w:t>셰이더가</w:t>
      </w:r>
      <w:proofErr w:type="spellEnd"/>
      <w:r>
        <w:rPr>
          <w:rFonts w:hint="eastAsia"/>
        </w:rPr>
        <w:t xml:space="preserve"> 접속하는 데이터를 정의하는 곳입니다.</w:t>
      </w:r>
      <w:r>
        <w:t xml:space="preserve"> </w:t>
      </w:r>
      <w:r w:rsidR="00364981">
        <w:rPr>
          <w:rFonts w:hint="eastAsia"/>
        </w:rPr>
        <w:t>위와 같이 루트 서명에는</w:t>
      </w:r>
      <w:r w:rsidR="00364981">
        <w:t xml:space="preserve"> index, </w:t>
      </w:r>
      <w:r w:rsidR="00364981">
        <w:rPr>
          <w:rFonts w:hint="eastAsia"/>
        </w:rPr>
        <w:t>슬롯 루트 상수,</w:t>
      </w:r>
      <w:r w:rsidR="00364981">
        <w:t xml:space="preserve"> </w:t>
      </w:r>
      <w:proofErr w:type="spellStart"/>
      <w:r w:rsidR="00364981">
        <w:rPr>
          <w:rFonts w:hint="eastAsia"/>
        </w:rPr>
        <w:t>바인드</w:t>
      </w:r>
      <w:proofErr w:type="spellEnd"/>
      <w:r w:rsidR="00364981">
        <w:rPr>
          <w:rFonts w:hint="eastAsia"/>
        </w:rPr>
        <w:t xml:space="preserve"> </w:t>
      </w:r>
      <w:proofErr w:type="spellStart"/>
      <w:r w:rsidR="00364981">
        <w:rPr>
          <w:rFonts w:hint="eastAsia"/>
        </w:rPr>
        <w:t>셰이더처럼</w:t>
      </w:r>
      <w:proofErr w:type="spellEnd"/>
      <w:r w:rsidR="00364981">
        <w:rPr>
          <w:rFonts w:hint="eastAsia"/>
        </w:rPr>
        <w:t xml:space="preserve"> 하나로 묶여져 있습니다. </w:t>
      </w:r>
    </w:p>
    <w:p w14:paraId="10C5FB92" w14:textId="61A52A62" w:rsidR="002830DA" w:rsidRDefault="00364981" w:rsidP="00F33B4C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13F2365" wp14:editId="79139491">
                <wp:extent cx="5729248" cy="5498276"/>
                <wp:effectExtent l="0" t="0" r="24130" b="26670"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8" cy="5498276"/>
                          <a:chOff x="-1" y="0"/>
                          <a:chExt cx="5729248" cy="5498276"/>
                        </a:xfrm>
                      </wpg:grpSpPr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" y="289012"/>
                            <a:ext cx="5717540" cy="5209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C264A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컴파일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포함하는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3B95C2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B6389A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쉐이더</w:t>
                              </w:r>
                              <w:proofErr w:type="spellEnd"/>
                            </w:p>
                            <w:p w14:paraId="34A40B02" w14:textId="4E3BADF9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픽쉘</w:t>
                              </w:r>
                              <w:proofErr w:type="spellEnd"/>
                              <w:r w:rsid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</w:p>
                            <w:p w14:paraId="144708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236F4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706EE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D3DCOMPILE_SKIP_OPTIMIZATION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A5C512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proofErr w:type="gramEnd"/>
                            </w:p>
                            <w:p w14:paraId="62A294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UINT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122D565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056C7C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3B44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셰이더에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hlsl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18D23EC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54C034B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CB2F5B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정점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889784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D3D12_INPUT_ELEMENT_DESC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CD6F20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D0F30D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POSITION"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</w:p>
                            <w:p w14:paraId="6AD2449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COLOR"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DXGI_FORMAT_R32G32B32A32_FLOAT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12,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색상</w:t>
                              </w:r>
                            </w:p>
                            <w:p w14:paraId="1F9EE299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2D67DDD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B5C41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PSO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설명하고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C316B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D3D12_GRAPHICS_PIPELINE_STATE_DESC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1F05F8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psoDesc.InputLayout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};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//GPU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엔드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</w:p>
                            <w:p w14:paraId="432D6A2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psoDesc.pRootSignature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directX12_rootSignature.Get()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</w:p>
                            <w:p w14:paraId="404E6A7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psoDesc.VS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B57C46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11592F6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psoDesc.RasterizerState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CD3DX12_RASTERIZER_DESC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라이즈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03B3930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psoDesc.BlendState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CD3DX12_BLEND_DESC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1B1D2F9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psoDesc.DepthStencilState.DepthEnable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뎁스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49B793D7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psoDesc.DepthStencilState.StencilEnable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스텐실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22AF6CB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psoDesc.SampleMask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UINT_MAX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셈플링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32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(bit)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최대</w:t>
                              </w:r>
                            </w:p>
                            <w:p w14:paraId="3EEB22A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psoDesc.PrimitiveTopologyType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D3D12_PRIMITIVE_TOPOLOGY_TYPE_TRIANGLE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기본도형의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테셀레이터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</w:p>
                            <w:p w14:paraId="5D9DC0B4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psoDesc.NumRenderTargets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07F6974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psoDesc.RTVFormats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[0]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형틀</w:t>
                              </w:r>
                            </w:p>
                            <w:p w14:paraId="1A16492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psoDesc.SampleDesc.Count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멀티셈플림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품질의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1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</w:p>
                            <w:p w14:paraId="64000B4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CreateGraphicsPipelineState(&amp;psoDesc,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directX12_pipelineState)))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70BE1EB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4E872D9" w14:textId="045EBB17" w:rsidR="00364981" w:rsidRPr="002830DA" w:rsidRDefault="00364981" w:rsidP="0036498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C07973B" w14:textId="77777777" w:rsidR="00364981" w:rsidRPr="000F4FF0" w:rsidRDefault="00364981" w:rsidP="0036498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F2365" id="그룹 82" o:spid="_x0000_s1099" style="width:451.1pt;height:432.95pt;mso-position-horizontal-relative:char;mso-position-vertical-relative:line" coordorigin="" coordsize="57292,54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">
                <v:shape id="_x0000_s1100" type="#_x0000_t202" style="position:absolute;left:117;top:2890;width:57175;height:5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13C264A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컴파일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포함하는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3B95C2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B6389A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쉐이더</w:t>
                        </w:r>
                        <w:proofErr w:type="spellEnd"/>
                      </w:p>
                      <w:p w14:paraId="34A40B02" w14:textId="4E3BADF9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픽쉘</w:t>
                        </w:r>
                        <w:proofErr w:type="spellEnd"/>
                        <w:r w:rsid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</w:p>
                      <w:p w14:paraId="144708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236F4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706EE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D3DCOMPILE_SKIP_OPTIMIZATION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A5C512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proofErr w:type="gramEnd"/>
                      </w:p>
                      <w:p w14:paraId="62A294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UINT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122D565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056C7C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3B44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셰이더에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hlsl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18D23EC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54C034B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CB2F5B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정점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889784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D3D12_INPUT_ELEMENT_DESC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CD6F20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D0F30D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POSITION"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</w:p>
                      <w:p w14:paraId="6AD2449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COLOR"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DXGI_FORMAT_R32G32B32A32_FLOAT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12,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색상</w:t>
                        </w:r>
                      </w:p>
                      <w:p w14:paraId="1F9EE299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2D67DDD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B5C41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PSO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설명하고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C316B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D3D12_GRAPHICS_PIPELINE_STATE_DESC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1F05F8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psoDesc.InputLayout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};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//GPU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엔드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</w:p>
                      <w:p w14:paraId="432D6A2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psoDesc.pRootSignature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directX12_rootSignature.Get()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</w:p>
                      <w:p w14:paraId="404E6A7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psoDesc.VS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B57C46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11592F6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psoDesc.RasterizerState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CD3DX12_RASTERIZER_DESC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라이즈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03B3930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psoDesc.BlendState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CD3DX12_BLEND_DESC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1B1D2F9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psoDesc.DepthStencilState.DepthEnable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뎁스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49B793D7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psoDesc.DepthStencilState.StencilEnable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스텐실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22AF6CB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psoDesc.SampleMask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UINT_MAX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셈플링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32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(bit)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최대</w:t>
                        </w:r>
                      </w:p>
                      <w:p w14:paraId="3EEB22A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psoDesc.PrimitiveTopologyType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D3D12_PRIMITIVE_TOPOLOGY_TYPE_TRIANGLE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기본도형의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테셀레이터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</w:p>
                      <w:p w14:paraId="5D9DC0B4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psoDesc.NumRenderTargets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07F6974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psoDesc.RTVFormats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[0]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형틀</w:t>
                        </w:r>
                      </w:p>
                      <w:p w14:paraId="1A16492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psoDesc.SampleDesc.Count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멀티셈플림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품질의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1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</w:p>
                      <w:p w14:paraId="64000B4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CreateGraphicsPipelineState(&amp;psoDesc,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directX12_pipelineState)))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70BE1EB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4E872D9" w14:textId="045EBB17" w:rsidR="00364981" w:rsidRPr="002830DA" w:rsidRDefault="00364981" w:rsidP="0036498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0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6C07973B" w14:textId="77777777" w:rsidR="00364981" w:rsidRPr="000F4FF0" w:rsidRDefault="00364981" w:rsidP="0036498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33B4C">
        <w:rPr>
          <w:rFonts w:hint="eastAsia"/>
        </w:rPr>
        <w:t xml:space="preserve">삼각형을 그리기 위해서 </w:t>
      </w:r>
      <w:proofErr w:type="spellStart"/>
      <w:r w:rsidR="00F33B4C">
        <w:rPr>
          <w:rFonts w:hint="eastAsia"/>
        </w:rPr>
        <w:t>셰이더인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hlsl</w:t>
      </w:r>
      <w:proofErr w:type="spellEnd"/>
      <w:r w:rsidR="00F33B4C">
        <w:rPr>
          <w:rFonts w:hint="eastAsia"/>
        </w:rPr>
        <w:t xml:space="preserve">에 있는 </w:t>
      </w:r>
      <w:proofErr w:type="spellStart"/>
      <w:r w:rsidR="00F33B4C">
        <w:rPr>
          <w:rFonts w:hint="eastAsia"/>
        </w:rPr>
        <w:t>버텍스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</w:t>
      </w:r>
      <w:proofErr w:type="spellEnd"/>
      <w:r w:rsidR="00F33B4C">
        <w:rPr>
          <w:rFonts w:hint="eastAsia"/>
        </w:rPr>
        <w:t>,</w:t>
      </w:r>
      <w:r w:rsidR="00F33B4C">
        <w:t xml:space="preserve"> </w:t>
      </w:r>
      <w:proofErr w:type="spellStart"/>
      <w:r w:rsidR="00F33B4C">
        <w:rPr>
          <w:rFonts w:hint="eastAsia"/>
        </w:rPr>
        <w:t>픽셸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셰이더를</w:t>
      </w:r>
      <w:proofErr w:type="spellEnd"/>
      <w:r w:rsidR="00F33B4C">
        <w:rPr>
          <w:rFonts w:hint="eastAsia"/>
        </w:rPr>
        <w:t xml:space="preserve"> 찾아서 </w:t>
      </w:r>
      <w:proofErr w:type="spellStart"/>
      <w:r w:rsidR="00F33B4C">
        <w:rPr>
          <w:rFonts w:hint="eastAsia"/>
        </w:rPr>
        <w:t>찾아서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ps</w:t>
      </w:r>
      <w:r w:rsidR="00F33B4C">
        <w:rPr>
          <w:rFonts w:hint="eastAsia"/>
        </w:rPr>
        <w:t>o</w:t>
      </w:r>
      <w:proofErr w:type="spellEnd"/>
      <w:r w:rsidR="00F33B4C">
        <w:t>(</w:t>
      </w:r>
      <w:r w:rsidR="00F33B4C">
        <w:rPr>
          <w:rFonts w:hint="eastAsia"/>
        </w:rPr>
        <w:t>그래픽스 파이프라인 오브젝트)에 정의를 만들어 줍니다.</w:t>
      </w:r>
    </w:p>
    <w:p w14:paraId="1857C9A5" w14:textId="7ADF82D3" w:rsidR="00F33B4C" w:rsidRDefault="00F33B4C" w:rsidP="00F33B4C"/>
    <w:p w14:paraId="6BAAC838" w14:textId="1E92FD5A" w:rsidR="00F33B4C" w:rsidRDefault="00F33B4C" w:rsidP="00F33B4C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1283BF6" wp14:editId="2196504A">
                <wp:extent cx="5729243" cy="1419101"/>
                <wp:effectExtent l="0" t="0" r="24130" b="10160"/>
                <wp:docPr id="85" name="그룹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3" cy="1419101"/>
                          <a:chOff x="-1" y="0"/>
                          <a:chExt cx="5729243" cy="1419101"/>
                        </a:xfrm>
                      </wpg:grpSpPr>
                      <wps:wsp>
                        <wps:cNvPr id="8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2" y="288763"/>
                            <a:ext cx="5717540" cy="1130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D7B9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5EB3BE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C65E3EA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0BE53711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737E3D59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4D0465AF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directX12_pipelineState.Get()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directX12_pipelineState.Get())</w:t>
                              </w:r>
                            </w:p>
                            <w:p w14:paraId="14991A50" w14:textId="3CBDC936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6FA214E" w14:textId="77777777" w:rsidR="00F33B4C" w:rsidRPr="000F4FF0" w:rsidRDefault="00F33B4C" w:rsidP="00F33B4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3BF6" id="그룹 85" o:spid="_x0000_s1102" style="width:451.1pt;height:111.75pt;mso-position-horizontal-relative:char;mso-position-vertical-relative:line" coordorigin="" coordsize="57292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">
                <v:shape id="_x0000_s1103" type="#_x0000_t202" style="position:absolute;left:117;top:2887;width:57175;height:11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22D7B9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5EB3BE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C65E3EA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0BE53711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737E3D59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4D0465AF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directX12_pipelineState.Get()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directX12_pipelineState.Get())</w:t>
                        </w:r>
                      </w:p>
                      <w:p w14:paraId="14991A50" w14:textId="3CBDC936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</w:txbxContent>
                  </v:textbox>
                </v:shape>
                <v:shape id="Text Box 14" o:spid="_x0000_s110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36FA214E" w14:textId="77777777" w:rsidR="00F33B4C" w:rsidRPr="000F4FF0" w:rsidRDefault="00F33B4C" w:rsidP="00F33B4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6C1C" w14:textId="61F785AD" w:rsidR="00F33B4C" w:rsidRDefault="00F33B4C" w:rsidP="00F33B4C">
      <w:r>
        <w:rPr>
          <w:rFonts w:hint="eastAsia"/>
        </w:rPr>
        <w:t xml:space="preserve">그리고 커맨드 리스트에 </w:t>
      </w:r>
      <w:proofErr w:type="spellStart"/>
      <w:r>
        <w:rPr>
          <w:rFonts w:hint="eastAsia"/>
        </w:rPr>
        <w:t>p</w:t>
      </w:r>
      <w:r>
        <w:t>so</w:t>
      </w:r>
      <w:proofErr w:type="spellEnd"/>
      <w:r>
        <w:rPr>
          <w:rFonts w:hint="eastAsia"/>
        </w:rPr>
        <w:t xml:space="preserve">를 저장하기위해서 </w:t>
      </w:r>
      <w:proofErr w:type="spellStart"/>
      <w:r>
        <w:rPr>
          <w:rFonts w:hint="eastAsia"/>
        </w:rPr>
        <w:t>n</w:t>
      </w:r>
      <w:r>
        <w:t>ullptr</w:t>
      </w:r>
      <w:proofErr w:type="spellEnd"/>
      <w:r>
        <w:t>(</w:t>
      </w:r>
      <w:r>
        <w:rPr>
          <w:rFonts w:hint="eastAsia"/>
        </w:rPr>
        <w:t>널 값)이였던 부분에 파이프라인을 적어서 저장시켜 줍니다.</w:t>
      </w:r>
    </w:p>
    <w:p w14:paraId="6FD039C7" w14:textId="224571C5" w:rsidR="00F33B4C" w:rsidRDefault="00F33B4C" w:rsidP="00F33B4C"/>
    <w:p w14:paraId="5D2A4A63" w14:textId="6D2ECDD4" w:rsidR="00F33B4C" w:rsidRDefault="003F04F2" w:rsidP="00F33B4C">
      <w:r>
        <w:rPr>
          <w:noProof/>
        </w:rPr>
        <w:lastRenderedPageBreak/>
        <mc:AlternateContent>
          <mc:Choice Requires="wps">
            <w:drawing>
              <wp:inline distT="0" distB="0" distL="0" distR="0" wp14:anchorId="26EA2BCA" wp14:editId="4CD45B43">
                <wp:extent cx="3550722" cy="1852551"/>
                <wp:effectExtent l="0" t="0" r="88265" b="90805"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85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7E8E50" w14:textId="7C08C45B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HRESULT WINAPI D3</w:t>
                            </w:r>
                            <w:proofErr w:type="gram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DCompileFromFile(</w:t>
                            </w:r>
                            <w:proofErr w:type="gram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LPCWSTR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pFileName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const D3D_SHADER_MACRO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pDefines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ID3DInclude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pInclude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pEntrypoint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pTarget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Flags1,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Flags2,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    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ppCode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out_opt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ppErrorMsgs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A2BCA" id="Text Box 88" o:spid="_x0000_s1105" type="#_x0000_t202" style="width:279.6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">
                <v:shadow on="t" opacity=".5" offset="6pt,6pt"/>
                <v:textbox>
                  <w:txbxContent>
                    <w:p w14:paraId="537E8E50" w14:textId="7C08C45B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HRESULT WINAPI D3</w:t>
                      </w:r>
                      <w:proofErr w:type="gramStart"/>
                      <w:r w:rsidRPr="007231A4">
                        <w:rPr>
                          <w:sz w:val="14"/>
                          <w:szCs w:val="14"/>
                        </w:rPr>
                        <w:t>DCompileFromFile(</w:t>
                      </w:r>
                      <w:proofErr w:type="gramEnd"/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LPCWSTR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pFileName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const D3D_SHADER_MACRO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pDefines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ID3DInclude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pInclude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pEntrypoint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pTarget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Flags1,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Flags2,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    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ppCode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out_opt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ppErrorMsgs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br/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645177" w14:textId="5C8EF94C" w:rsidR="003F04F2" w:rsidRDefault="003F04F2" w:rsidP="00DA1069">
      <w:r w:rsidRPr="003F04F2">
        <w:t>D3DCompileFromFile</w:t>
      </w:r>
      <w:r>
        <w:t xml:space="preserve">() </w:t>
      </w:r>
      <w:r>
        <w:rPr>
          <w:rFonts w:hint="eastAsia"/>
        </w:rPr>
        <w:t>관하여 살펴보자면</w:t>
      </w:r>
      <w:r>
        <w:br/>
      </w:r>
      <w:proofErr w:type="spellStart"/>
      <w:r w:rsidR="00DA1069" w:rsidRPr="007231A4">
        <w:rPr>
          <w:sz w:val="14"/>
          <w:szCs w:val="14"/>
        </w:rPr>
        <w:t>pFileName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이름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pDefines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매크로를 정의하는 구조의 배열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pInclude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</w:t>
      </w:r>
      <w:r>
        <w:t>#include</w:t>
      </w:r>
      <w:r>
        <w:rPr>
          <w:rFonts w:hint="eastAsia"/>
        </w:rPr>
        <w:t>에 사용되는 인터페이스 포인터,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pEntrypoint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함수의 이름,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pTarget</w:t>
      </w:r>
      <w:proofErr w:type="spellEnd"/>
      <w:r w:rsidR="00DA1069">
        <w:t xml:space="preserve">: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컴파일 때 사용하는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모델 </w:t>
      </w:r>
      <w:r w:rsidR="00DA1069">
        <w:br/>
      </w:r>
      <w:r w:rsidR="00DA1069" w:rsidRPr="007231A4">
        <w:rPr>
          <w:sz w:val="14"/>
          <w:szCs w:val="14"/>
        </w:rPr>
        <w:t>Flags</w:t>
      </w:r>
      <w:r w:rsidR="00DA1069">
        <w:rPr>
          <w:sz w:val="14"/>
          <w:szCs w:val="14"/>
        </w:rPr>
        <w:t>1</w:t>
      </w:r>
      <w:r w:rsidR="00DA1069">
        <w:rPr>
          <w:rFonts w:hint="eastAsia"/>
        </w:rPr>
        <w:t>:</w:t>
      </w:r>
      <w:r w:rsidR="00DA1069">
        <w:t xml:space="preserve"> </w:t>
      </w:r>
      <w:r w:rsidR="00DA1069">
        <w:rPr>
          <w:rFonts w:hint="eastAsia"/>
        </w:rPr>
        <w:t>컴</w:t>
      </w:r>
      <w:r>
        <w:rPr>
          <w:rFonts w:hint="eastAsia"/>
        </w:rPr>
        <w:t>파일 옵션(디버그모드)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Flags2</w:t>
      </w:r>
      <w:r w:rsidR="00DA1069">
        <w:rPr>
          <w:rFonts w:hint="eastAsia"/>
        </w:rPr>
        <w:t>:</w:t>
      </w:r>
      <w:r w:rsidR="00DA1069">
        <w:rPr>
          <w:sz w:val="14"/>
          <w:szCs w:val="14"/>
        </w:rPr>
        <w:t xml:space="preserve"> </w:t>
      </w:r>
      <w:r>
        <w:rPr>
          <w:rFonts w:hint="eastAsia"/>
        </w:rPr>
        <w:t>효과 파일을 넣는 플래그,</w:t>
      </w:r>
      <w:r>
        <w:t xml:space="preserve"> </w:t>
      </w:r>
      <w:r w:rsidR="00DA1069">
        <w:br/>
      </w:r>
      <w:proofErr w:type="spellStart"/>
      <w:r w:rsidR="00DA1069" w:rsidRPr="007231A4">
        <w:rPr>
          <w:sz w:val="14"/>
          <w:szCs w:val="14"/>
        </w:rPr>
        <w:t>ppCode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바이트코드인</w:t>
      </w:r>
      <w:proofErr w:type="spellEnd"/>
      <w:r>
        <w:rPr>
          <w:rFonts w:hint="eastAsia"/>
        </w:rPr>
        <w:t xml:space="preserve"> </w:t>
      </w:r>
      <w:r w:rsidRPr="003F04F2">
        <w:t>ID3DBlob</w:t>
      </w:r>
      <w:r>
        <w:rPr>
          <w:rFonts w:hint="eastAsia"/>
        </w:rPr>
        <w:t>에 대한 코드,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ppErrorMsgs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>오류 발생할 때 볼</w:t>
      </w:r>
      <w:r w:rsidR="00DA1069">
        <w:rPr>
          <w:rFonts w:hint="eastAsia"/>
        </w:rPr>
        <w:t xml:space="preserve"> </w:t>
      </w:r>
      <w:r>
        <w:rPr>
          <w:rFonts w:hint="eastAsia"/>
        </w:rPr>
        <w:t xml:space="preserve">수 있는 리포트 </w:t>
      </w:r>
      <w:r w:rsidRPr="003F04F2">
        <w:t>ID3DBlob</w:t>
      </w:r>
      <w:r>
        <w:rPr>
          <w:rFonts w:hint="eastAsia"/>
        </w:rPr>
        <w:t>포인터로 구성되어 있습니다.</w:t>
      </w:r>
    </w:p>
    <w:p w14:paraId="5A8709AB" w14:textId="3A49D928" w:rsidR="007231A4" w:rsidRDefault="003F04F2" w:rsidP="006B4084">
      <w:r>
        <w:rPr>
          <w:noProof/>
        </w:rPr>
        <mc:AlternateContent>
          <mc:Choice Requires="wps">
            <w:drawing>
              <wp:inline distT="0" distB="0" distL="0" distR="0" wp14:anchorId="5546C2AE" wp14:editId="15532260">
                <wp:extent cx="3550722" cy="1537855"/>
                <wp:effectExtent l="0" t="0" r="88265" b="100965"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53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0CFEF3" w14:textId="6B688A04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typedef struct D3D12_INPUT_ELEMENT_DESC {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LPCSTR                    </w:t>
                            </w:r>
                            <w:proofErr w:type="spellStart"/>
                            <w:r w:rsidR="007231A4" w:rsidRPr="007231A4">
                              <w:rPr>
                                <w:sz w:val="14"/>
                                <w:szCs w:val="14"/>
                              </w:rPr>
                              <w:t>SemanticName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SemanticIndex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DXGI_FORMAT                Format;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AlignedByteOffset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D3D12_INPUT_CLASSIFICATION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InputSlotClass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InstanceDataStepRate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} D3D12_INPUT_ELEMENT_DESC;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6C2AE" id="Text Box 89" o:spid="_x0000_s1106" type="#_x0000_t202" style="width:279.6pt;height:1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">
                <v:shadow on="t" opacity=".5" offset="6pt,6pt"/>
                <v:textbox>
                  <w:txbxContent>
                    <w:p w14:paraId="650CFEF3" w14:textId="6B688A04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typedef struct D3D12_INPUT_ELEMENT_DESC {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LPCSTR                    </w:t>
                      </w:r>
                      <w:proofErr w:type="spellStart"/>
                      <w:r w:rsidR="007231A4" w:rsidRPr="007231A4">
                        <w:rPr>
                          <w:sz w:val="14"/>
                          <w:szCs w:val="14"/>
                        </w:rPr>
                        <w:t>SemanticName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SemanticIndex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DXGI_FORMAT                Format;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AlignedByteOffset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D3D12_INPUT_CLASSIFICATION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InputSlotClass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InstanceDataStepRate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} D3D12_INPUT_ELEMENT_DESC;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proofErr w:type="spellStart"/>
      <w:r>
        <w:rPr>
          <w:rFonts w:hint="eastAsia"/>
        </w:rPr>
        <w:t>버택스</w:t>
      </w:r>
      <w:proofErr w:type="spellEnd"/>
      <w:r>
        <w:rPr>
          <w:rFonts w:hint="eastAsia"/>
        </w:rPr>
        <w:t xml:space="preserve"> 버퍼의 내부 </w:t>
      </w:r>
      <w:proofErr w:type="spellStart"/>
      <w:r>
        <w:rPr>
          <w:rFonts w:hint="eastAsia"/>
        </w:rPr>
        <w:t>버택스를</w:t>
      </w:r>
      <w:proofErr w:type="spellEnd"/>
      <w:r>
        <w:rPr>
          <w:rFonts w:hint="eastAsia"/>
        </w:rPr>
        <w:t xml:space="preserve"> 입력 어셈블러에 설명하는 입력 레이아웃을 만드는데 이는 정점을 구성하고 전달합니다.</w:t>
      </w:r>
      <w:r w:rsidR="007231A4">
        <w:t xml:space="preserve"> D3D12_INPUT_ELEMENT_DESC()</w:t>
      </w:r>
      <w:r w:rsidR="007231A4">
        <w:rPr>
          <w:rFonts w:hint="eastAsia"/>
        </w:rPr>
        <w:t>에 관해 살펴보자면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SemanticName</w:t>
      </w:r>
      <w:proofErr w:type="spellEnd"/>
      <w:r w:rsidR="006B4084">
        <w:t xml:space="preserve">: </w:t>
      </w:r>
      <w:r w:rsidR="007231A4">
        <w:rPr>
          <w:rFonts w:hint="eastAsia"/>
        </w:rPr>
        <w:t>매개변수의 이름</w:t>
      </w:r>
      <w:r w:rsidR="007231A4">
        <w:t>(</w:t>
      </w:r>
      <w:proofErr w:type="spellStart"/>
      <w:r w:rsidR="007231A4">
        <w:rPr>
          <w:rFonts w:hint="eastAsia"/>
        </w:rPr>
        <w:t>셰이더</w:t>
      </w:r>
      <w:proofErr w:type="spellEnd"/>
      <w:r w:rsidR="007231A4">
        <w:rPr>
          <w:rFonts w:hint="eastAsia"/>
        </w:rPr>
        <w:t xml:space="preserve"> 입력 서명에 동일한 요소)</w:t>
      </w:r>
      <w:r w:rsidR="007231A4">
        <w:t xml:space="preserve">, 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SemanticIndex</w:t>
      </w:r>
      <w:proofErr w:type="spellEnd"/>
      <w:r w:rsidR="006B4084">
        <w:t xml:space="preserve">: </w:t>
      </w:r>
      <w:proofErr w:type="spellStart"/>
      <w:r w:rsidR="007231A4">
        <w:rPr>
          <w:rFonts w:hint="eastAsia"/>
        </w:rPr>
        <w:t>두개이상</w:t>
      </w:r>
      <w:proofErr w:type="spellEnd"/>
      <w:r w:rsidR="007231A4">
        <w:rPr>
          <w:rFonts w:hint="eastAsia"/>
        </w:rPr>
        <w:t xml:space="preserve"> 동일한 이름 </w:t>
      </w:r>
      <w:proofErr w:type="spellStart"/>
      <w:r w:rsidR="007231A4">
        <w:rPr>
          <w:rFonts w:hint="eastAsia"/>
        </w:rPr>
        <w:t>쳬계를</w:t>
      </w:r>
      <w:proofErr w:type="spellEnd"/>
      <w:r w:rsidR="007231A4">
        <w:rPr>
          <w:rFonts w:hint="eastAsia"/>
        </w:rPr>
        <w:t xml:space="preserve"> </w:t>
      </w:r>
      <w:proofErr w:type="spellStart"/>
      <w:r w:rsidR="007231A4">
        <w:rPr>
          <w:rFonts w:hint="eastAsia"/>
        </w:rPr>
        <w:t>가지고있는</w:t>
      </w:r>
      <w:proofErr w:type="spellEnd"/>
      <w:r w:rsidR="007231A4">
        <w:rPr>
          <w:rFonts w:hint="eastAsia"/>
        </w:rPr>
        <w:t xml:space="preserve"> 경우 인덱스 번호,</w:t>
      </w:r>
      <w:r w:rsidR="007231A4">
        <w:br/>
      </w:r>
      <w:r w:rsidR="006B4084" w:rsidRPr="007231A4">
        <w:rPr>
          <w:sz w:val="14"/>
          <w:szCs w:val="14"/>
        </w:rPr>
        <w:t>Format</w:t>
      </w:r>
      <w:r w:rsidR="006B4084">
        <w:t xml:space="preserve">: </w:t>
      </w:r>
      <w:r w:rsidR="007231A4">
        <w:rPr>
          <w:rFonts w:hint="eastAsia"/>
        </w:rPr>
        <w:t>D</w:t>
      </w:r>
      <w:r w:rsidR="007231A4">
        <w:t>GXI</w:t>
      </w:r>
      <w:r w:rsidR="007231A4">
        <w:rPr>
          <w:rFonts w:hint="eastAsia"/>
        </w:rPr>
        <w:t>포멧</w:t>
      </w:r>
      <w:r w:rsidR="007231A4">
        <w:t>(</w:t>
      </w:r>
      <w:proofErr w:type="spellStart"/>
      <w:r w:rsidR="007231A4">
        <w:rPr>
          <w:rFonts w:hint="eastAsia"/>
        </w:rPr>
        <w:t>예를들어</w:t>
      </w:r>
      <w:proofErr w:type="spellEnd"/>
      <w:r w:rsidR="007231A4">
        <w:t xml:space="preserve"> (float)x, (float)y, (float)z </w:t>
      </w:r>
      <w:r w:rsidR="007231A4">
        <w:rPr>
          <w:rFonts w:hint="eastAsia"/>
        </w:rPr>
        <w:t xml:space="preserve">을 가지고 있는 경우 </w:t>
      </w:r>
      <w:r w:rsidR="007231A4">
        <w:t xml:space="preserve">4byte *3 </w:t>
      </w:r>
      <w:r w:rsidR="007231A4">
        <w:rPr>
          <w:rFonts w:hint="eastAsia"/>
        </w:rPr>
        <w:t xml:space="preserve">임으로 </w:t>
      </w:r>
      <w:r w:rsidR="007231A4" w:rsidRPr="007231A4">
        <w:t>DXGI_FORMAT_R32G32B32_FLOAT</w:t>
      </w:r>
      <w:r w:rsidR="007231A4">
        <w:rPr>
          <w:rFonts w:hint="eastAsia"/>
        </w:rPr>
        <w:t>로 정의)</w:t>
      </w:r>
      <w:r w:rsidR="007231A4">
        <w:t>,</w:t>
      </w:r>
      <w:r w:rsidR="007231A4">
        <w:br/>
      </w:r>
      <w:proofErr w:type="spellStart"/>
      <w:r w:rsidR="006B4084" w:rsidRPr="007231A4">
        <w:rPr>
          <w:sz w:val="14"/>
          <w:szCs w:val="14"/>
        </w:rPr>
        <w:t>InputSlot</w:t>
      </w:r>
      <w:proofErr w:type="spellEnd"/>
      <w:r w:rsidR="006B4084">
        <w:t xml:space="preserve">: </w:t>
      </w:r>
      <w:r w:rsidR="007231A4">
        <w:rPr>
          <w:rFonts w:hint="eastAsia"/>
        </w:rPr>
        <w:t>정점 버퍼를 입력 어셈블러에 바인딩,</w:t>
      </w:r>
      <w:r w:rsidR="007231A4">
        <w:br/>
      </w:r>
      <w:proofErr w:type="spellStart"/>
      <w:r w:rsidR="006B4084" w:rsidRPr="007231A4">
        <w:rPr>
          <w:sz w:val="14"/>
          <w:szCs w:val="14"/>
        </w:rPr>
        <w:t>AlignedByteOffset</w:t>
      </w:r>
      <w:proofErr w:type="spellEnd"/>
      <w:r w:rsidR="006B4084">
        <w:t xml:space="preserve">: </w:t>
      </w:r>
      <w:r w:rsidR="007231A4">
        <w:rPr>
          <w:rFonts w:hint="eastAsia"/>
        </w:rPr>
        <w:t xml:space="preserve">정점구조에서부터 속성까지 시작의 오프셋 </w:t>
      </w:r>
      <w:proofErr w:type="spellStart"/>
      <w:r w:rsidR="007231A4">
        <w:rPr>
          <w:rFonts w:hint="eastAsia"/>
        </w:rPr>
        <w:t>바인드</w:t>
      </w:r>
      <w:proofErr w:type="spellEnd"/>
      <w:r w:rsidR="00DA1069">
        <w:t>(</w:t>
      </w:r>
      <w:r w:rsidR="00DA1069">
        <w:rPr>
          <w:rFonts w:hint="eastAsia"/>
        </w:rPr>
        <w:t xml:space="preserve">예를 들어 정점 </w:t>
      </w:r>
      <w:proofErr w:type="spellStart"/>
      <w:r w:rsidR="00DA1069">
        <w:rPr>
          <w:rFonts w:hint="eastAsia"/>
        </w:rPr>
        <w:t>위치값을</w:t>
      </w:r>
      <w:proofErr w:type="spellEnd"/>
      <w:r w:rsidR="00DA1069">
        <w:rPr>
          <w:rFonts w:hint="eastAsia"/>
        </w:rPr>
        <w:t xml:space="preserve"> </w:t>
      </w:r>
      <w:proofErr w:type="spellStart"/>
      <w:r w:rsidR="00DA1069">
        <w:t>xyz</w:t>
      </w:r>
      <w:proofErr w:type="spellEnd"/>
      <w:r w:rsidR="00DA1069">
        <w:rPr>
          <w:rFonts w:hint="eastAsia"/>
        </w:rPr>
        <w:t xml:space="preserve">만 가지고 있다면 </w:t>
      </w:r>
      <w:r w:rsidR="00DA1069">
        <w:t>0</w:t>
      </w:r>
      <w:r w:rsidR="00DA1069">
        <w:rPr>
          <w:rFonts w:hint="eastAsia"/>
        </w:rPr>
        <w:t xml:space="preserve">로 시작 그 후 </w:t>
      </w:r>
      <w:r w:rsidR="00DA1069">
        <w:t>color</w:t>
      </w:r>
      <w:r w:rsidR="00DA1069">
        <w:rPr>
          <w:rFonts w:hint="eastAsia"/>
        </w:rPr>
        <w:t xml:space="preserve">값을 가지고 있다면 </w:t>
      </w:r>
      <w:r w:rsidR="00DA1069">
        <w:t>4</w:t>
      </w:r>
      <w:r w:rsidR="00DA1069">
        <w:rPr>
          <w:rFonts w:hint="eastAsia"/>
        </w:rPr>
        <w:t>b</w:t>
      </w:r>
      <w:r w:rsidR="00DA1069">
        <w:t>yte*3</w:t>
      </w:r>
      <w:r w:rsidR="00DA1069">
        <w:rPr>
          <w:rFonts w:hint="eastAsia"/>
        </w:rPr>
        <w:t xml:space="preserve">인 </w:t>
      </w:r>
      <w:r w:rsidR="00DA1069">
        <w:t>12</w:t>
      </w:r>
      <w:r w:rsidR="00DA1069">
        <w:rPr>
          <w:rFonts w:hint="eastAsia"/>
        </w:rPr>
        <w:t>부터 시작</w:t>
      </w:r>
      <w:r w:rsidR="00DA1069">
        <w:t xml:space="preserve"> </w:t>
      </w:r>
      <w:r w:rsidR="00DA1069">
        <w:rPr>
          <w:rFonts w:hint="eastAsia"/>
        </w:rPr>
        <w:t>이런 구조는 패킷 데이터를 해독할 때 사용하는 방법)</w:t>
      </w:r>
      <w:r w:rsidR="00DA1069">
        <w:t>,</w:t>
      </w:r>
      <w:r w:rsidR="00DA1069">
        <w:br/>
      </w:r>
      <w:proofErr w:type="spellStart"/>
      <w:r w:rsidR="006B4084" w:rsidRPr="007231A4">
        <w:rPr>
          <w:sz w:val="14"/>
          <w:szCs w:val="14"/>
        </w:rPr>
        <w:lastRenderedPageBreak/>
        <w:t>InputSlotClass</w:t>
      </w:r>
      <w:proofErr w:type="spellEnd"/>
      <w:r w:rsidR="006B4084">
        <w:t xml:space="preserve">: </w:t>
      </w:r>
      <w:proofErr w:type="spellStart"/>
      <w:r w:rsidR="006B4084">
        <w:rPr>
          <w:rFonts w:hint="eastAsia"/>
        </w:rPr>
        <w:t>버텍스</w:t>
      </w:r>
      <w:proofErr w:type="spellEnd"/>
      <w:r w:rsidR="006B4084">
        <w:rPr>
          <w:rFonts w:hint="eastAsia"/>
        </w:rPr>
        <w:t xml:space="preserve"> 구조로 사용할 것인지 </w:t>
      </w:r>
      <w:proofErr w:type="spellStart"/>
      <w:r w:rsidR="006B4084">
        <w:rPr>
          <w:rFonts w:hint="eastAsia"/>
        </w:rPr>
        <w:t>인트턴스</w:t>
      </w:r>
      <w:proofErr w:type="spellEnd"/>
      <w:r w:rsidR="006B4084">
        <w:rPr>
          <w:rFonts w:hint="eastAsia"/>
        </w:rPr>
        <w:t xml:space="preserve"> 구조로 사용할 것인지</w:t>
      </w:r>
      <w:r w:rsidR="006B4084">
        <w:t xml:space="preserve"> </w:t>
      </w:r>
      <w:r w:rsidR="006B4084">
        <w:rPr>
          <w:rFonts w:hint="eastAsia"/>
        </w:rPr>
        <w:t>확인합니다</w:t>
      </w:r>
      <w:r w:rsidR="006B4084">
        <w:br/>
      </w:r>
      <w:proofErr w:type="spellStart"/>
      <w:r w:rsidR="006B4084" w:rsidRPr="007231A4">
        <w:rPr>
          <w:sz w:val="14"/>
          <w:szCs w:val="14"/>
        </w:rPr>
        <w:t>InstanceDataStepRate</w:t>
      </w:r>
      <w:proofErr w:type="spellEnd"/>
      <w:r w:rsidR="006B4084">
        <w:t xml:space="preserve">: </w:t>
      </w:r>
      <w:r w:rsidR="006B4084">
        <w:rPr>
          <w:rFonts w:hint="eastAsia"/>
        </w:rPr>
        <w:t>다음 요소로 이동하기 위한 인스턴스 번호로 구성되어 있습니다.</w:t>
      </w:r>
    </w:p>
    <w:p w14:paraId="3E1CA5E1" w14:textId="6C14741D" w:rsidR="006B4084" w:rsidRDefault="006B4084" w:rsidP="006B4084"/>
    <w:p w14:paraId="67B77265" w14:textId="54ECDAA6" w:rsidR="006B4084" w:rsidRDefault="00B4756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D35C09A" wp14:editId="5D1049D2">
                <wp:extent cx="5729246" cy="4643251"/>
                <wp:effectExtent l="0" t="0" r="24130" b="24130"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4643251"/>
                          <a:chOff x="-1" y="0"/>
                          <a:chExt cx="5729246" cy="4643251"/>
                        </a:xfrm>
                      </wpg:grpSpPr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66"/>
                            <a:ext cx="5717540" cy="4354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0739E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0502D0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EDCE52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삼각형의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지오메트릭의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결정</w:t>
                              </w:r>
                            </w:p>
                            <w:p w14:paraId="1B4EC63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816AF5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5951F0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0.0f, 0.25f * directX12_aspectRatio, 0.0f }, { 1.0f, 0.0f,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0 y =0.25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빨강</w:t>
                              </w:r>
                            </w:p>
                            <w:p w14:paraId="3778D2E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0.25f, -0.25f * directX12_aspectRatio, 0.0f }, { 0.0f, 1.0f,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x =0.25 y = -0.25 *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그린</w:t>
                              </w:r>
                            </w:p>
                            <w:p w14:paraId="3140DEB6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-0.25f, -0.25f * directX12_aspectRatio, 0.0f }, { 0.0f, 0.0f, 1.0f, 1.0f } }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- 0.25 y=-0.25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블루</w:t>
                              </w:r>
                            </w:p>
                            <w:p w14:paraId="20ACB55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1CB4F66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55D0782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F5F45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ACBACD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필요할때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힙이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마샬링되기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같은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정적데이터는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이용해야합니다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77871F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5D3CAE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1B10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1E5A944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13F68DC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4AAEBE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C28F57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directX12_vertexBuffer)));</w:t>
                              </w:r>
                            </w:p>
                            <w:p w14:paraId="2A5E2D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F8DC3C" w14:textId="066FF855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</w:t>
                              </w:r>
                              <w:r w:rsidR="002166C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텍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복사합니다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B25DA6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38EE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(0, 0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CPU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않는다</w:t>
                              </w:r>
                            </w:p>
                            <w:p w14:paraId="61281D7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5B000D5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C0BAC2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Unmap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6D811D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31050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버택스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초기화함</w:t>
                              </w:r>
                            </w:p>
                            <w:p w14:paraId="059A9F8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directX12_vertexBufferView.BufferLocation =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7E7E56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directX12_vertexBufferView.StrideInBytes =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65859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directX12_vertexBufferView.SizeInBytes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B1A9B2" w14:textId="7671C008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266891" w14:textId="77777777" w:rsidR="00B47563" w:rsidRPr="000F4FF0" w:rsidRDefault="00B47563" w:rsidP="00B4756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5C09A" id="그룹 90" o:spid="_x0000_s1107" style="width:451.1pt;height:365.6pt;mso-position-horizontal-relative:char;mso-position-vertical-relative:line" coordorigin="" coordsize="57292,4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">
                <v:shape id="_x0000_s1108" type="#_x0000_t202" style="position:absolute;left:117;top:2889;width:57175;height:4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04B0739E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0502D0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EDCE52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삼각형의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지오메트릭의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결정</w:t>
                        </w:r>
                      </w:p>
                      <w:p w14:paraId="1B4EC63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816AF5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5951F0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0.0f, 0.25f * directX12_aspectRatio, 0.0f }, { 1.0f, 0.0f,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0 y =0.25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빨강</w:t>
                        </w:r>
                      </w:p>
                      <w:p w14:paraId="3778D2E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0.25f, -0.25f * directX12_aspectRatio, 0.0f }, { 0.0f, 1.0f,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x =0.25 y = -0.25 *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그린</w:t>
                        </w:r>
                      </w:p>
                      <w:p w14:paraId="3140DEB6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-0.25f, -0.25f * directX12_aspectRatio, 0.0f }, { 0.0f, 0.0f, 1.0f, 1.0f } }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- 0.25 y=-0.25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블루</w:t>
                        </w:r>
                      </w:p>
                      <w:p w14:paraId="20ACB55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1CB4F66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55D0782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F5F45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ACBACD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필요할때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힙이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마샬링되기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같은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정적데이터는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이용해야합니다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77871F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5D3CAE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1B10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1E5A944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13F68DC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4AAEBE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C28F57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directX12_vertexBuffer)));</w:t>
                        </w:r>
                      </w:p>
                      <w:p w14:paraId="2A5E2D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F8DC3C" w14:textId="066FF855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</w:t>
                        </w:r>
                        <w:r w:rsidR="002166C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텍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복사합니다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B25DA6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38EE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(0, 0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CPU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않는다</w:t>
                        </w:r>
                      </w:p>
                      <w:p w14:paraId="61281D7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5B000D5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C0BAC2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Unmap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6D811D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31050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버택스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초기화함</w:t>
                        </w:r>
                      </w:p>
                      <w:p w14:paraId="059A9F8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directX12_vertexBufferView.BufferLocation =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7E7E56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directX12_vertexBufferView.StrideInBytes =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65859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directX12_vertexBufferView.SizeInBytes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B1A9B2" w14:textId="7671C008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XSwQAAANs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Cjh90v+AXL9AAAA//8DAFBLAQItABQABgAIAAAAIQDb4fbL7gAAAIUBAAATAAAAAAAAAAAAAAAA&#10;AAAAAABbQ29udGVudF9UeXBlc10ueG1sUEsBAi0AFAAGAAgAAAAhAFr0LFu/AAAAFQEAAAsAAAAA&#10;AAAAAAAAAAAAHwEAAF9yZWxzLy5yZWxzUEsBAi0AFAAGAAgAAAAhAGRkBdL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B266891" w14:textId="77777777" w:rsidR="00B47563" w:rsidRPr="000F4FF0" w:rsidRDefault="00B47563" w:rsidP="00B4756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CF896" w14:textId="42FF524D" w:rsidR="00B47563" w:rsidRDefault="00B47563" w:rsidP="006B4084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사용하려면 G</w:t>
      </w:r>
      <w:r>
        <w:t>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버퍼의 리소스를 어셈블러에 바인딩을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  <w:r>
        <w:t xml:space="preserve"> GPU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가저오는</w:t>
      </w:r>
      <w:proofErr w:type="spellEnd"/>
      <w:r>
        <w:rPr>
          <w:rFonts w:hint="eastAsia"/>
        </w:rPr>
        <w:t xml:space="preserve"> 두가지 방법이 있습니다.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힙만</w:t>
      </w:r>
      <w:proofErr w:type="spellEnd"/>
      <w:r>
        <w:rPr>
          <w:rFonts w:hint="eastAsia"/>
        </w:rPr>
        <w:t xml:space="preserve"> 사용해서 각 프레임 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G</w:t>
      </w:r>
      <w:r>
        <w:t>PU</w:t>
      </w:r>
      <w:r>
        <w:rPr>
          <w:rFonts w:hint="eastAsia"/>
        </w:rPr>
        <w:t>에 업로드하는 방식입니다.</w:t>
      </w:r>
      <w:r>
        <w:t xml:space="preserve"> </w:t>
      </w:r>
      <w:r>
        <w:rPr>
          <w:rFonts w:hint="eastAsia"/>
        </w:rPr>
        <w:t xml:space="preserve">이것은 매 프레임마다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램에서 비디오 메모리로 복사하기 때문에 속도가 느립니다.</w:t>
      </w:r>
      <w:r>
        <w:t xml:space="preserve"> </w:t>
      </w:r>
      <w:r>
        <w:rPr>
          <w:rFonts w:hint="eastAsia"/>
        </w:rPr>
        <w:t xml:space="preserve">따라서 일반적으로는 업로드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사용하여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</w:t>
      </w:r>
      <w:r>
        <w:t>GPU</w:t>
      </w:r>
      <w:r>
        <w:rPr>
          <w:rFonts w:hint="eastAsia"/>
        </w:rPr>
        <w:t>에 업로드한 후,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기본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데이터를 복사하는 방식을 채택합니다.</w:t>
      </w:r>
      <w:r>
        <w:t xml:space="preserve"> </w:t>
      </w:r>
      <w:r w:rsidR="002166CA">
        <w:rPr>
          <w:rFonts w:hint="eastAsia"/>
        </w:rPr>
        <w:t xml:space="preserve">하지만 연습단계임으로 매프레임마다 </w:t>
      </w:r>
      <w:proofErr w:type="spellStart"/>
      <w:r w:rsidR="002166CA">
        <w:rPr>
          <w:rFonts w:hint="eastAsia"/>
        </w:rPr>
        <w:t>버텍스</w:t>
      </w:r>
      <w:proofErr w:type="spellEnd"/>
      <w:r w:rsidR="002166CA">
        <w:rPr>
          <w:rFonts w:hint="eastAsia"/>
        </w:rPr>
        <w:t xml:space="preserve"> 버퍼를 </w:t>
      </w:r>
      <w:r w:rsidR="002166CA">
        <w:t>GPU</w:t>
      </w:r>
      <w:r w:rsidR="002166CA">
        <w:rPr>
          <w:rFonts w:hint="eastAsia"/>
        </w:rPr>
        <w:t>로 업로드 하는 방식으로 코드를 작성해봤습니다.</w:t>
      </w:r>
    </w:p>
    <w:p w14:paraId="10D3E32C" w14:textId="118244E0" w:rsidR="0002001F" w:rsidRDefault="0002001F" w:rsidP="006B4084"/>
    <w:p w14:paraId="18550A8B" w14:textId="1CB31B9E" w:rsidR="0002001F" w:rsidRDefault="00824B5D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1FBCB11" wp14:editId="53016A97">
                <wp:extent cx="5729241" cy="2986644"/>
                <wp:effectExtent l="0" t="0" r="24130" b="23495"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1" cy="2986644"/>
                          <a:chOff x="-1" y="0"/>
                          <a:chExt cx="5729241" cy="2986644"/>
                        </a:xfrm>
                      </wpg:grpSpPr>
                      <wps:wsp>
                        <wps:cNvPr id="9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0" y="288865"/>
                            <a:ext cx="5717540" cy="2697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D182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1B3DCE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C2EF3E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050625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D8EFD5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758483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16697E6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82386D7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5F8DA3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26D96B32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7DF21B80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16027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36AABDD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E4FFC1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4D8646F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35E0278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1F8E27" w14:textId="38919607" w:rsidR="00824B5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39D331B" w14:textId="77777777" w:rsidR="00824B5D" w:rsidRPr="000F4FF0" w:rsidRDefault="00824B5D" w:rsidP="00824B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CB11" id="그룹 95" o:spid="_x0000_s1110" style="width:451.1pt;height:235.15pt;mso-position-horizontal-relative:char;mso-position-vertical-relative:line" coordorigin="" coordsize="57292,2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">
                <v:shape id="_x0000_s1111" type="#_x0000_t202" style="position:absolute;left:117;top:2888;width:57175;height:26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2C9D182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1B3DCE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C2EF3E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050625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D8EFD5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758483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16697E6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82386D7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5F8DA3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26D96B32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7DF21B80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16027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36AABDD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E4FFC1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4D8646F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35E0278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1F8E27" w14:textId="38919607" w:rsidR="00824B5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</w:txbxContent>
                  </v:textbox>
                </v:shape>
                <v:shape id="Text Box 14" o:spid="_x0000_s111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239D331B" w14:textId="77777777" w:rsidR="00824B5D" w:rsidRPr="000F4FF0" w:rsidRDefault="00824B5D" w:rsidP="00824B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AB9B95" w14:textId="77777777" w:rsidR="00AA195A" w:rsidRDefault="00AA195A" w:rsidP="006B4084"/>
    <w:p w14:paraId="1E374289" w14:textId="5B78AFCA" w:rsidR="00AA195A" w:rsidRDefault="00AA195A" w:rsidP="00AA195A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기본 삼각형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결과</w:t>
      </w:r>
    </w:p>
    <w:p w14:paraId="0084EA88" w14:textId="1F8D0DFC" w:rsidR="00212177" w:rsidRDefault="0028356F" w:rsidP="006B4084">
      <w:r>
        <w:rPr>
          <w:noProof/>
        </w:rPr>
        <w:drawing>
          <wp:inline distT="0" distB="0" distL="0" distR="0" wp14:anchorId="058C4A72" wp14:editId="57B7D4EE">
            <wp:extent cx="5731510" cy="322389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918" w14:textId="77777777" w:rsidR="0092502D" w:rsidRDefault="0092502D" w:rsidP="006B4084"/>
    <w:p w14:paraId="6869C2CA" w14:textId="3D32A1CA" w:rsidR="00212177" w:rsidRDefault="0092502D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759BEC" wp14:editId="6210978A">
                <wp:simplePos x="0" y="0"/>
                <wp:positionH relativeFrom="margin">
                  <wp:align>left</wp:align>
                </wp:positionH>
                <wp:positionV relativeFrom="paragraph">
                  <wp:posOffset>149679</wp:posOffset>
                </wp:positionV>
                <wp:extent cx="5766435" cy="0"/>
                <wp:effectExtent l="0" t="19050" r="24765" b="19050"/>
                <wp:wrapNone/>
                <wp:docPr id="111" name="직선 화살표 연결선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EFA0A" id="직선 화살표 연결선 111" o:spid="_x0000_s1026" type="#_x0000_t32" style="position:absolute;left:0;text-align:left;margin-left:0;margin-top:11.8pt;width:454.05pt;height:0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MF2MAX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25A82338" w14:textId="207DD586" w:rsidR="0028356F" w:rsidRDefault="00212177" w:rsidP="00212177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014266">
        <w:rPr>
          <w:rFonts w:hint="eastAsia"/>
        </w:rPr>
        <w:t>번들</w:t>
      </w:r>
    </w:p>
    <w:p w14:paraId="09961E0E" w14:textId="09590EE2" w:rsidR="00F81E7D" w:rsidRDefault="00014266" w:rsidP="006B4084">
      <w:r>
        <w:rPr>
          <w:rFonts w:hint="eastAsia"/>
        </w:rPr>
        <w:t>정적 삼각형을 보다 효율적으로 그리기 위해서</w:t>
      </w:r>
      <w:r w:rsidR="0095707B">
        <w:t xml:space="preserve"> </w:t>
      </w:r>
      <w:r w:rsidR="0095707B">
        <w:rPr>
          <w:rFonts w:hint="eastAsia"/>
        </w:rPr>
        <w:t>번들을 사용합니다.</w:t>
      </w:r>
    </w:p>
    <w:p w14:paraId="389CACF9" w14:textId="2D7C754B" w:rsidR="00EF0535" w:rsidRDefault="00EF0535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C4E0106" wp14:editId="11129036">
                <wp:extent cx="5729235" cy="694707"/>
                <wp:effectExtent l="0" t="0" r="24130" b="10160"/>
                <wp:docPr id="113" name="그룹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5" cy="694707"/>
                          <a:chOff x="-1" y="0"/>
                          <a:chExt cx="5729235" cy="694707"/>
                        </a:xfrm>
                      </wpg:grpSpPr>
                      <wps:wsp>
                        <wps:cNvPr id="11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4" y="288475"/>
                            <a:ext cx="5717540" cy="4062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4A120" w14:textId="59091A58" w:rsidR="00EF0535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directX12_bundleAllocator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4D448972" w14:textId="6081DD80" w:rsidR="005B3A2C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bundle; 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9AB02A" w14:textId="58204CBC" w:rsidR="00EF0535" w:rsidRPr="000F4FF0" w:rsidRDefault="00EF0535" w:rsidP="00EF053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E0106" id="그룹 113" o:spid="_x0000_s1113" style="width:451.1pt;height:54.7pt;mso-position-horizontal-relative:char;mso-position-vertical-relative:line" coordorigin="" coordsize="57292,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">
                <v:shape id="_x0000_s1114" type="#_x0000_t202" style="position:absolute;left:116;top:2884;width:57176;height:4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6DA4A120" w14:textId="59091A58" w:rsidR="00EF0535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directX12_bundleAllocator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4D448972" w14:textId="6081DD80" w:rsidR="005B3A2C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bundle; 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</w:txbxContent>
                  </v:textbox>
                </v:shape>
                <v:shape id="Text Box 14" o:spid="_x0000_s111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509AB02A" w14:textId="58204CBC" w:rsidR="00EF0535" w:rsidRPr="000F4FF0" w:rsidRDefault="00EF0535" w:rsidP="00EF053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AC783E" w14:textId="77777777" w:rsidR="0092502D" w:rsidRDefault="0092502D" w:rsidP="006B4084"/>
    <w:p w14:paraId="47890B4C" w14:textId="6D026A82" w:rsidR="00014266" w:rsidRDefault="00D4331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A521DB3" wp14:editId="1CB55DBE">
                <wp:extent cx="5729236" cy="783771"/>
                <wp:effectExtent l="0" t="0" r="24130" b="16510"/>
                <wp:docPr id="93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783771"/>
                          <a:chOff x="-1" y="0"/>
                          <a:chExt cx="5729236" cy="778329"/>
                        </a:xfrm>
                      </wpg:grpSpPr>
                      <wps:wsp>
                        <wps:cNvPr id="9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6"/>
                            <a:ext cx="5717540" cy="4897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DB83A" w14:textId="2BE04618" w:rsidR="00D43313" w:rsidRPr="00D43313" w:rsidRDefault="00D43313" w:rsidP="00D4331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ThrowIfFailed(directX12_device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directX12_bundleAllocator)))</w:t>
                              </w:r>
                              <w:proofErr w:type="gramStart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D680775" w14:textId="77777777" w:rsidR="00D43313" w:rsidRPr="000F4FF0" w:rsidRDefault="00D43313" w:rsidP="00D4331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21DB3" id="그룹 93" o:spid="_x0000_s1116" style="width:451.1pt;height:61.7pt;mso-position-horizontal-relative:char;mso-position-vertical-relative:line" coordorigin="" coordsize="57292,7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">
                <v:shape id="_x0000_s1117" type="#_x0000_t202" style="position:absolute;left:116;top:2885;width:57176;height:4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51DB83A" w14:textId="2BE04618" w:rsidR="00D43313" w:rsidRPr="00D43313" w:rsidRDefault="00D43313" w:rsidP="00D4331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ThrowIfFailed(directX12_device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directX12_bundleAllocator)))</w:t>
                        </w:r>
                        <w:proofErr w:type="gramStart"/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</w:t>
                        </w:r>
                      </w:p>
                    </w:txbxContent>
                  </v:textbox>
                </v:shape>
                <v:shape id="Text Box 14" o:spid="_x0000_s111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5D680775" w14:textId="77777777" w:rsidR="00D43313" w:rsidRPr="000F4FF0" w:rsidRDefault="00D43313" w:rsidP="00D4331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24A7C" w14:textId="6EF5A542" w:rsidR="00D43313" w:rsidRDefault="00FC4AF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0D1D09B" wp14:editId="6C3CBF6B">
                <wp:extent cx="3502271" cy="2024380"/>
                <wp:effectExtent l="0" t="0" r="3175" b="0"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271" cy="2024380"/>
                          <a:chOff x="0" y="0"/>
                          <a:chExt cx="3502271" cy="2024380"/>
                        </a:xfrm>
                      </wpg:grpSpPr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2030341" y="1781299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30172B" w14:textId="77777777" w:rsidR="00FC4AF3" w:rsidRPr="00FC4AF3" w:rsidRDefault="00FC4AF3" w:rsidP="00FC4AF3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C4AF3">
                                <w:rPr>
                                  <w:sz w:val="14"/>
                                  <w:szCs w:val="14"/>
                                </w:rPr>
                                <w:t>출처: 마이크로소프트</w:t>
                              </w:r>
                              <w:r w:rsidRPr="00FC4AF3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1D09B" id="그룹 103" o:spid="_x0000_s1119" style="width:275.75pt;height:159.4pt;mso-position-horizontal-relative:char;mso-position-vertical-relative:line" coordsize="35022,20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">
                <v:shape id="그림 101" o:spid="_x0000_s1120" type="#_x0000_t75" style="position:absolute;width:28809;height:2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">
                  <v:imagedata r:id="rId26" o:title=""/>
                </v:shape>
                <v:shape id="Text Box 102" o:spid="_x0000_s1121" type="#_x0000_t202" style="position:absolute;left:20303;top:17812;width:1471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KaxAAAANw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szH8PZMukIs7AAAA//8DAFBLAQItABQABgAIAAAAIQDb4fbL7gAAAIUBAAATAAAAAAAAAAAA&#10;AAAAAAAAAABbQ29udGVudF9UeXBlc10ueG1sUEsBAi0AFAAGAAgAAAAhAFr0LFu/AAAAFQEAAAsA&#10;AAAAAAAAAAAAAAAAHwEAAF9yZWxzLy5yZWxzUEsBAi0AFAAGAAgAAAAhAAwoEprEAAAA3AAAAA8A&#10;AAAAAAAAAAAAAAAABwIAAGRycy9kb3ducmV2LnhtbFBLBQYAAAAAAwADALcAAAD4AgAAAAA=&#10;" stroked="f">
                  <v:textbox style="mso-fit-shape-to-text:t" inset="0,0,0,0">
                    <w:txbxContent>
                      <w:p w14:paraId="2B30172B" w14:textId="77777777" w:rsidR="00FC4AF3" w:rsidRPr="00FC4AF3" w:rsidRDefault="00FC4AF3" w:rsidP="00FC4AF3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FC4AF3">
                          <w:rPr>
                            <w:sz w:val="14"/>
                            <w:szCs w:val="14"/>
                          </w:rPr>
                          <w:t>출처: 마이크로소프트</w:t>
                        </w:r>
                        <w:r w:rsidRPr="00FC4AF3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628A0D" w14:textId="551C7740" w:rsidR="00E737BD" w:rsidRDefault="00FC4AF3" w:rsidP="006320AE">
      <w:r>
        <w:rPr>
          <w:rFonts w:hint="eastAsia"/>
        </w:rPr>
        <w:t>번들이란: 커맨드 리스트의 하위 레벨(수준)을 추가하여서 G</w:t>
      </w:r>
      <w:r>
        <w:t xml:space="preserve">PU </w:t>
      </w:r>
      <w:r>
        <w:rPr>
          <w:rFonts w:hint="eastAsia"/>
        </w:rPr>
        <w:t xml:space="preserve">하드웨어의 기능을 활용하는 것입니다. 목적은 소수의 </w:t>
      </w:r>
      <w:r>
        <w:t xml:space="preserve">API </w:t>
      </w:r>
      <w:r>
        <w:rPr>
          <w:rFonts w:hint="eastAsia"/>
        </w:rPr>
        <w:t>명령을 나중에 수행할 수 있도록 그룹화 하는 것입니다.</w:t>
      </w:r>
      <w:r>
        <w:t xml:space="preserve"> </w:t>
      </w:r>
      <w:r>
        <w:rPr>
          <w:rFonts w:hint="eastAsia"/>
        </w:rPr>
        <w:t xml:space="preserve">비용을 좀더 저렴하게 실행하기 위해서 사전 처리작업을 많이 사용합니다(유니티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번들도 같은 이야기입니다.</w:t>
      </w:r>
      <w:r>
        <w:t>)</w:t>
      </w:r>
    </w:p>
    <w:p w14:paraId="6207DEDB" w14:textId="5727A4AB" w:rsidR="00FC4AF3" w:rsidRDefault="00E737B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74A0650" wp14:editId="613D8830">
                <wp:extent cx="5729232" cy="1644732"/>
                <wp:effectExtent l="0" t="0" r="24130" b="12700"/>
                <wp:docPr id="104" name="그룹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644732"/>
                          <a:chOff x="-1" y="0"/>
                          <a:chExt cx="5729232" cy="1644732"/>
                        </a:xfrm>
                      </wpg:grpSpPr>
                      <wps:wsp>
                        <wps:cNvPr id="10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35"/>
                            <a:ext cx="5717540" cy="135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924A43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번들을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037E5A6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B71EE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directX12_bundleAllocator.Get(), directX12_pipelineState.Get(),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directX12_bundle)));</w:t>
                              </w:r>
                            </w:p>
                            <w:p w14:paraId="2CC6D7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3359FA9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가저옴</w:t>
                              </w:r>
                              <w:proofErr w:type="spellEnd"/>
                            </w:p>
                            <w:p w14:paraId="1B3AF33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F91FA4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5E3C039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  <w:p w14:paraId="3F6354E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C5B0226" w14:textId="109E7EF8" w:rsidR="00E737BD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59D98" w14:textId="77777777" w:rsidR="00E737BD" w:rsidRPr="000F4FF0" w:rsidRDefault="00E737BD" w:rsidP="00E737B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A0650" id="그룹 104" o:spid="_x0000_s1122" style="width:451.1pt;height:129.5pt;mso-position-horizontal-relative:char;mso-position-vertical-relative:line" coordorigin="" coordsize="57292,1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">
                <v:shape id="_x0000_s1123" type="#_x0000_t202" style="position:absolute;left:116;top:2885;width:57176;height:1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D924A43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번들을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037E5A6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B71EE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directX12_bundleAllocator.Get(), directX12_pipelineState.Get(),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directX12_bundle)));</w:t>
                        </w:r>
                      </w:p>
                      <w:p w14:paraId="2CC6D7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3359FA9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가저옴</w:t>
                        </w:r>
                        <w:proofErr w:type="spellEnd"/>
                      </w:p>
                      <w:p w14:paraId="1B3AF33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F91FA4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5E3C039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  <w:p w14:paraId="3F6354E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C5B0226" w14:textId="109E7EF8" w:rsidR="00E737BD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2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59D98" w14:textId="77777777" w:rsidR="00E737BD" w:rsidRPr="000F4FF0" w:rsidRDefault="00E737BD" w:rsidP="00E737B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E505A5" w14:textId="477E4BDF" w:rsidR="00E737BD" w:rsidRDefault="00F723EB" w:rsidP="006B4084">
      <w:proofErr w:type="spellStart"/>
      <w:r>
        <w:t>On</w:t>
      </w:r>
      <w:r>
        <w:rPr>
          <w:rFonts w:hint="eastAsia"/>
        </w:rPr>
        <w:t>R</w:t>
      </w:r>
      <w:r>
        <w:t>end</w:t>
      </w:r>
      <w:proofErr w:type="spellEnd"/>
      <w:r>
        <w:t>()</w:t>
      </w:r>
      <w:r>
        <w:rPr>
          <w:rFonts w:hint="eastAsia"/>
        </w:rPr>
        <w:t xml:space="preserve">에 </w:t>
      </w:r>
      <w:proofErr w:type="spellStart"/>
      <w:r w:rsidRPr="00F723EB">
        <w:t>WaitForPreviousFrame</w:t>
      </w:r>
      <w:proofErr w:type="spellEnd"/>
      <w:r>
        <w:rPr>
          <w:rFonts w:hint="eastAsia"/>
        </w:rPr>
        <w:t xml:space="preserve">함수에 정의 </w:t>
      </w:r>
      <w:proofErr w:type="spellStart"/>
      <w:r>
        <w:rPr>
          <w:rFonts w:hint="eastAsia"/>
        </w:rPr>
        <w:t>되있는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리스트 관련 정적 삼각형을 초기화 부분으로 가져와서 커맨</w:t>
      </w:r>
      <w:r w:rsidR="00E737BD">
        <w:rPr>
          <w:rFonts w:hint="eastAsia"/>
        </w:rPr>
        <w:t>드 리스트에 번들 담기</w:t>
      </w:r>
    </w:p>
    <w:p w14:paraId="53318307" w14:textId="77777777" w:rsidR="0092502D" w:rsidRDefault="0092502D" w:rsidP="006B4084"/>
    <w:p w14:paraId="740C30D1" w14:textId="4017C69D" w:rsidR="006320AE" w:rsidRDefault="006320AE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BA4087" wp14:editId="1C479724">
                <wp:extent cx="5729232" cy="558141"/>
                <wp:effectExtent l="0" t="0" r="24130" b="13970"/>
                <wp:docPr id="107" name="그룹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558141"/>
                          <a:chOff x="-1" y="0"/>
                          <a:chExt cx="5729232" cy="710795"/>
                        </a:xfrm>
                      </wpg:grpSpPr>
                      <wps:wsp>
                        <wps:cNvPr id="10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43"/>
                            <a:ext cx="5717540" cy="422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E70F36" w14:textId="05C59E48" w:rsidR="006320AE" w:rsidRPr="006320AE" w:rsidRDefault="006320AE" w:rsidP="006320A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4083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EF819F3" w14:textId="77777777" w:rsidR="006320AE" w:rsidRPr="000F4FF0" w:rsidRDefault="006320AE" w:rsidP="006320AE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A4087" id="그룹 107" o:spid="_x0000_s1125" style="width:451.1pt;height:43.95pt;mso-position-horizontal-relative:char;mso-position-vertical-relative:line" coordorigin="" coordsize="57292,7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">
                <v:shape id="_x0000_s1126" type="#_x0000_t202" style="position:absolute;left:116;top:2885;width:57176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ApxQAAANw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HPhFaekQn06gEAAP//AwBQSwECLQAUAAYACAAAACEA2+H2y+4AAACFAQAAEwAAAAAAAAAA&#10;AAAAAAAAAAAAW0NvbnRlbnRfVHlwZXNdLnhtbFBLAQItABQABgAIAAAAIQBa9CxbvwAAABUBAAAL&#10;AAAAAAAAAAAAAAAAAB8BAABfcmVscy8ucmVsc1BLAQItABQABgAIAAAAIQCHWfA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6E70F36" w14:textId="05C59E48" w:rsidR="006320AE" w:rsidRPr="006320AE" w:rsidRDefault="006320AE" w:rsidP="006320A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</w:txbxContent>
                  </v:textbox>
                </v:shape>
                <v:shape id="Text Box 14" o:spid="_x0000_s1127" type="#_x0000_t202" style="position:absolute;width:21613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EF819F3" w14:textId="77777777" w:rsidR="006320AE" w:rsidRPr="000F4FF0" w:rsidRDefault="006320AE" w:rsidP="006320AE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DE6C5" w14:textId="0B54C65F" w:rsidR="0092502D" w:rsidRDefault="006320AE" w:rsidP="005B3A2C">
      <w:r>
        <w:t xml:space="preserve">Update </w:t>
      </w:r>
      <w:r>
        <w:rPr>
          <w:rFonts w:hint="eastAsia"/>
        </w:rPr>
        <w:t>문에서 번들에 담았던 명령을 실행시킴</w:t>
      </w:r>
    </w:p>
    <w:p w14:paraId="10BC41D3" w14:textId="30D7BE3A" w:rsidR="006320AE" w:rsidRDefault="00846749" w:rsidP="00846749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>번들 결과</w:t>
      </w:r>
    </w:p>
    <w:p w14:paraId="5FA97722" w14:textId="0C33ED0A" w:rsidR="00846749" w:rsidRDefault="00846749" w:rsidP="00846749">
      <w:r>
        <w:rPr>
          <w:noProof/>
        </w:rPr>
        <w:drawing>
          <wp:inline distT="0" distB="0" distL="0" distR="0" wp14:anchorId="1A989215" wp14:editId="49E27BE6">
            <wp:extent cx="5731510" cy="3223895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524" w14:textId="77777777" w:rsidR="0092502D" w:rsidRPr="00846749" w:rsidRDefault="0092502D" w:rsidP="00846749"/>
    <w:p w14:paraId="0F9177E8" w14:textId="45B89325" w:rsidR="006320AE" w:rsidRDefault="00056772" w:rsidP="006B4084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4F1DB0A" wp14:editId="7B2C0033">
                <wp:simplePos x="0" y="0"/>
                <wp:positionH relativeFrom="margin">
                  <wp:align>left</wp:align>
                </wp:positionH>
                <wp:positionV relativeFrom="paragraph">
                  <wp:posOffset>137539</wp:posOffset>
                </wp:positionV>
                <wp:extent cx="5766435" cy="0"/>
                <wp:effectExtent l="0" t="19050" r="24765" b="19050"/>
                <wp:wrapNone/>
                <wp:docPr id="112" name="직선 화살표 연결선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DD50C" id="직선 화살표 연결선 112" o:spid="_x0000_s1026" type="#_x0000_t32" style="position:absolute;left:0;text-align:left;margin-left:0;margin-top:10.85pt;width:454.05pt;height:0;z-index: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P98/Vf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EF3976" w14:textId="7244CF03" w:rsidR="006320AE" w:rsidRDefault="00F60844" w:rsidP="00F60844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6E4092">
        <w:rPr>
          <w:rFonts w:hint="eastAsia"/>
        </w:rPr>
        <w:t xml:space="preserve">프레임 </w:t>
      </w:r>
      <w:proofErr w:type="spellStart"/>
      <w:r w:rsidR="006E4092">
        <w:rPr>
          <w:rFonts w:hint="eastAsia"/>
        </w:rPr>
        <w:t>버퍼링</w:t>
      </w:r>
      <w:proofErr w:type="spellEnd"/>
    </w:p>
    <w:p w14:paraId="2DA83E01" w14:textId="2A5F7A37" w:rsidR="009B3C5D" w:rsidRDefault="006E4092" w:rsidP="009B3C5D">
      <w:proofErr w:type="spellStart"/>
      <w:r>
        <w:rPr>
          <w:rFonts w:hint="eastAsia"/>
        </w:rPr>
        <w:t>팬스와</w:t>
      </w:r>
      <w:proofErr w:type="spellEnd"/>
      <w:r>
        <w:rPr>
          <w:rFonts w:hint="eastAsia"/>
        </w:rPr>
        <w:t xml:space="preserve"> 할당자를 사용하여서 </w:t>
      </w:r>
      <w:r>
        <w:t>GPU</w:t>
      </w:r>
      <w:r>
        <w:rPr>
          <w:rFonts w:hint="eastAsia"/>
        </w:rPr>
        <w:t xml:space="preserve">에 프레임을 </w:t>
      </w:r>
      <w:r w:rsidR="00944191">
        <w:rPr>
          <w:rFonts w:hint="eastAsia"/>
        </w:rPr>
        <w:t>배정합니다.</w:t>
      </w:r>
    </w:p>
    <w:p w14:paraId="700778A1" w14:textId="2B008204" w:rsidR="007150D4" w:rsidRDefault="006B176B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26C50CA" wp14:editId="374F4FE6">
                <wp:extent cx="5729233" cy="1140031"/>
                <wp:effectExtent l="0" t="0" r="24130" b="22225"/>
                <wp:docPr id="116" name="그룹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3" cy="1140031"/>
                          <a:chOff x="-1" y="0"/>
                          <a:chExt cx="5729233" cy="1140031"/>
                        </a:xfrm>
                      </wpg:grpSpPr>
                      <wps:wsp>
                        <wps:cNvPr id="1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2" y="288403"/>
                            <a:ext cx="5717540" cy="8516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50186C" w14:textId="77777777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A5D7C0" w14:textId="268FBB25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directX12_commandAllocator[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69882210" w14:textId="6D0B22A8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2BF1F039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F3D75D9" w14:textId="2B011118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0290064" w14:textId="77777777" w:rsidR="006B176B" w:rsidRPr="000F4FF0" w:rsidRDefault="006B176B" w:rsidP="006B176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C50CA" id="그룹 116" o:spid="_x0000_s1128" style="width:451.1pt;height:89.75pt;mso-position-horizontal-relative:char;mso-position-vertical-relative:line" coordorigin="" coordsize="57292,11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">
                <v:shape id="_x0000_s1129" type="#_x0000_t202" style="position:absolute;left:116;top:2884;width:57176;height:8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6550186C" w14:textId="77777777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A5D7C0" w14:textId="268FBB25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directX12_commandAllocator[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69882210" w14:textId="6D0B22A8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2BF1F039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F3D75D9" w14:textId="2B011118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40290064" w14:textId="77777777" w:rsidR="006B176B" w:rsidRPr="000F4FF0" w:rsidRDefault="006B176B" w:rsidP="006B176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8897CA" w14:textId="77777777" w:rsidR="0092502D" w:rsidRDefault="0092502D" w:rsidP="00F60844"/>
    <w:p w14:paraId="21AF3F31" w14:textId="4C620BCC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5676FC6" wp14:editId="4578F529">
                <wp:extent cx="5729232" cy="1721922"/>
                <wp:effectExtent l="0" t="0" r="24130" b="12065"/>
                <wp:docPr id="119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721922"/>
                          <a:chOff x="-1" y="0"/>
                          <a:chExt cx="5729232" cy="1721922"/>
                        </a:xfrm>
                      </wpg:grpSpPr>
                      <wps:wsp>
                        <wps:cNvPr id="12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333"/>
                            <a:ext cx="5717540" cy="1433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A0FE2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07400FF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</w:p>
                            <w:p w14:paraId="3FB15FC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0),</w:t>
                              </w:r>
                            </w:p>
                            <w:p w14:paraId="12B44876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viewport(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0.0f, 0.0f,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94C9150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scissorRect(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0, 0,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6F779C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rtvDescriptorSize(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0), </w:t>
                              </w:r>
                            </w:p>
                            <w:p w14:paraId="444C9BCD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directX12_fenceValue{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}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/directX12_fenceValue(0)-&gt; directX12_fenceValue{}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4A01D253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BF996DA" w14:textId="42EEA59A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FE7EF00" w14:textId="0AA9A0CE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76FC6" id="그룹 119" o:spid="_x0000_s1131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">
                <v:shape id="_x0000_s1132" type="#_x0000_t202" style="position:absolute;left:116;top:2883;width:57176;height:1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B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DPBV+ekQn06h8AAP//AwBQSwECLQAUAAYACAAAACEA2+H2y+4AAACFAQAAEwAAAAAAAAAA&#10;AAAAAAAAAAAAW0NvbnRlbnRfVHlwZXNdLnhtbFBLAQItABQABgAIAAAAIQBa9CxbvwAAABUBAAAL&#10;AAAAAAAAAAAAAAAAAB8BAABfcmVscy8ucmVsc1BLAQItABQABgAIAAAAIQAymqB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FFA0FE2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07400FF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</w:p>
                      <w:p w14:paraId="3FB15FC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0),</w:t>
                        </w:r>
                      </w:p>
                      <w:p w14:paraId="12B44876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viewport(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0.0f, 0.0f,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94C9150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scissorRect(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0, 0,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6F779C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rtvDescriptorSize(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0), </w:t>
                        </w:r>
                      </w:p>
                      <w:p w14:paraId="444C9BCD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directX12_fenceValue{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}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/directX12_fenceValue(0)-&gt; directX12_fenceValue{}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4A01D253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BF996DA" w14:textId="42EEA59A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3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FE7EF00" w14:textId="0AA9A0CE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B6C25" w14:textId="77777777" w:rsidR="009B3C5D" w:rsidRDefault="009B3C5D" w:rsidP="00F60844"/>
    <w:p w14:paraId="18426E61" w14:textId="72ED2C1D" w:rsidR="006B176B" w:rsidRDefault="009B3C5D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0CED925" wp14:editId="7423C668">
                <wp:extent cx="5729230" cy="920338"/>
                <wp:effectExtent l="0" t="0" r="24130" b="13335"/>
                <wp:docPr id="122" name="그룹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0" cy="920338"/>
                          <a:chOff x="-1" y="0"/>
                          <a:chExt cx="5729230" cy="920338"/>
                        </a:xfrm>
                      </wpg:grpSpPr>
                      <wps:wsp>
                        <wps:cNvPr id="1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9" y="270352"/>
                            <a:ext cx="5717540" cy="6499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37D5A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620CD244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DFF685" w14:textId="20EB5C30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813ECE4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ED925" id="그룹 122" o:spid="_x0000_s1134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">
                <v:shape id="_x0000_s1135" type="#_x0000_t202" style="position:absolute;left:116;top:2703;width:57176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3A37D5A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620CD244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DFF685" w14:textId="20EB5C30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813ECE4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245E8" w14:textId="77777777" w:rsidR="0092502D" w:rsidRDefault="0092502D" w:rsidP="00F60844"/>
    <w:p w14:paraId="06788667" w14:textId="3903A972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8A1C7B" wp14:editId="55148A98">
                <wp:extent cx="5729223" cy="920338"/>
                <wp:effectExtent l="0" t="0" r="24130" b="13335"/>
                <wp:docPr id="125" name="그룹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3" cy="920338"/>
                          <a:chOff x="-1" y="0"/>
                          <a:chExt cx="5729223" cy="920338"/>
                        </a:xfrm>
                      </wpg:grpSpPr>
                      <wps:wsp>
                        <wps:cNvPr id="1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2" y="269950"/>
                            <a:ext cx="5717540" cy="6503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9EB9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00106ECE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17791F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17D0D3D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A1C7B" id="그룹 125" o:spid="_x0000_s1137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">
                <v:shape id="_x0000_s1138" type="#_x0000_t202" style="position:absolute;left:116;top:2699;width:57176;height:6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2339EB9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00106ECE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17791F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/e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8v&#10;5/D7TL5Arh8AAAD//wMAUEsBAi0AFAAGAAgAAAAhANvh9svuAAAAhQEAABMAAAAAAAAAAAAAAAAA&#10;AAAAAFtDb250ZW50X1R5cGVzXS54bWxQSwECLQAUAAYACAAAACEAWvQsW78AAAAVAQAACwAAAAAA&#10;AAAAAAAAAAAfAQAAX3JlbHMvLnJlbHNQSwECLQAUAAYACAAAACEAL8/3j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17D0D3D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8845DE" w14:textId="77777777" w:rsidR="0092502D" w:rsidRDefault="0092502D" w:rsidP="00F60844"/>
    <w:p w14:paraId="637CFA66" w14:textId="53AB2119" w:rsidR="002F1F69" w:rsidRDefault="002F1F69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80B94AC" wp14:editId="12FECA7F">
                <wp:extent cx="5729220" cy="2196934"/>
                <wp:effectExtent l="0" t="0" r="24130" b="13335"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0" cy="2196934"/>
                          <a:chOff x="-1" y="0"/>
                          <a:chExt cx="5729220" cy="2196934"/>
                        </a:xfrm>
                      </wpg:grpSpPr>
                      <wps:wsp>
                        <wps:cNvPr id="13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9" y="269817"/>
                            <a:ext cx="5717540" cy="1927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035FA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27A31B6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4D1E01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28DDAE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7145532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215214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6FA9760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5321EC5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773D05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110C8F8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9EB9D9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4F09786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98DD134" w14:textId="395C08DD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F7748" w14:textId="77777777" w:rsidR="002F1F69" w:rsidRPr="000F4FF0" w:rsidRDefault="002F1F69" w:rsidP="002F1F6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B94AC" id="그룹 129" o:spid="_x0000_s1140" style="width:451.1pt;height:173pt;mso-position-horizontal-relative:char;mso-position-vertical-relative:line" coordorigin="" coordsize="57292,2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">
                <v:shape id="_x0000_s1141" type="#_x0000_t202" style="position:absolute;left:116;top:2698;width:57176;height:19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6E035FA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27A31B6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4D1E01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28DDAE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7145532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215214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6FA9760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5321EC5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773D05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110C8F8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9EB9D9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4F09786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98DD134" w14:textId="395C08DD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F7748" w14:textId="77777777" w:rsidR="002F1F69" w:rsidRPr="000F4FF0" w:rsidRDefault="002F1F69" w:rsidP="002F1F6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18BB1" w14:textId="2E0BA6EB" w:rsidR="002F1F69" w:rsidRDefault="002F1F69" w:rsidP="00F60844"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할당자가 프레임 할당만큼 생겼음으로 이동</w:t>
      </w:r>
    </w:p>
    <w:p w14:paraId="100F60DD" w14:textId="77777777" w:rsidR="0092502D" w:rsidRDefault="0092502D" w:rsidP="00F60844"/>
    <w:p w14:paraId="720B71C8" w14:textId="5F42D2A5" w:rsidR="00892085" w:rsidRDefault="00330D3F" w:rsidP="00373AD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33DDD6A" wp14:editId="1D6B5241">
                <wp:extent cx="5729218" cy="2850078"/>
                <wp:effectExtent l="0" t="0" r="24130" b="26670"/>
                <wp:docPr id="132" name="그룹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8" cy="2850078"/>
                          <a:chOff x="-1" y="0"/>
                          <a:chExt cx="5729218" cy="2850078"/>
                        </a:xfrm>
                      </wpg:grpSpPr>
                      <wps:wsp>
                        <wps:cNvPr id="1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7" y="269718"/>
                            <a:ext cx="5717540" cy="258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7DC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생성후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3F40B5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5464220F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CreateFence(directX12_fenceValue[directX12_frameIndex],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207B734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//directX12_fenceValue[directX12_frameIndex] = 1;</w:t>
                              </w:r>
                            </w:p>
                            <w:p w14:paraId="3B02AF8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directX12_fenceValue[directX12_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7115B3F9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8A64C0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EC0341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E9C0883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2FF6A7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BA4787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0FAEB5F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3C87A6D0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B174A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실행될때까지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루프는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완료하지만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기다립니다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079157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DD5DAC1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4B28445" w14:textId="40360C7C" w:rsidR="00330D3F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8F6E05" w14:textId="77777777" w:rsidR="00330D3F" w:rsidRPr="000F4FF0" w:rsidRDefault="00330D3F" w:rsidP="00330D3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3DDD6A" id="그룹 132" o:spid="_x0000_s1143" style="width:451.1pt;height:224.4pt;mso-position-horizontal-relative:char;mso-position-vertical-relative:line" coordorigin="" coordsize="57292,28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">
                <v:shape id="_x0000_s1144" type="#_x0000_t202" style="position:absolute;left:116;top:2697;width:57176;height:25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23717DC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생성후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3F40B5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5464220F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CreateFence(directX12_fenceValue[directX12_frameIndex],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207B734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//directX12_fenceValue[directX12_frameIndex] = 1;</w:t>
                        </w:r>
                      </w:p>
                      <w:p w14:paraId="3B02AF8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directX12_fenceValue[directX12_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7115B3F9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8A64C0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EC0341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E9C0883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2FF6A7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BA4787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0FAEB5F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3C87A6D0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B174A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실행될때까지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루프는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완료하지만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기다립니다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079157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DD5DAC1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4B28445" w14:textId="40360C7C" w:rsidR="00330D3F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8l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Z&#10;HP6fyRfIzR0AAP//AwBQSwECLQAUAAYACAAAACEA2+H2y+4AAACFAQAAEwAAAAAAAAAAAAAAAAAA&#10;AAAAW0NvbnRlbnRfVHlwZXNdLnhtbFBLAQItABQABgAIAAAAIQBa9CxbvwAAABUBAAALAAAAAAAA&#10;AAAAAAAAAB8BAABfcmVscy8ucmVsc1BLAQItABQABgAIAAAAIQBaxP8l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508F6E05" w14:textId="77777777" w:rsidR="00330D3F" w:rsidRPr="000F4FF0" w:rsidRDefault="00330D3F" w:rsidP="00330D3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A28AE">
        <w:br/>
      </w:r>
      <w:r w:rsidR="00892085">
        <w:rPr>
          <w:rFonts w:hint="eastAsia"/>
        </w:rPr>
        <w:t xml:space="preserve">프레임이 준비될 때까지 기다림에서 </w:t>
      </w:r>
      <w:r w:rsidR="00892085">
        <w:t>GPU</w:t>
      </w:r>
      <w:r w:rsidR="00892085">
        <w:rPr>
          <w:rFonts w:hint="eastAsia"/>
        </w:rPr>
        <w:t>가 완료될 때까지 기다리는 형식으로 변경</w:t>
      </w:r>
    </w:p>
    <w:p w14:paraId="4BC49C44" w14:textId="0D0041F3" w:rsidR="00DB35AB" w:rsidRDefault="00DB35AB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EECE6C2" wp14:editId="188426FC">
                <wp:extent cx="5729216" cy="4827318"/>
                <wp:effectExtent l="0" t="0" r="24130" b="11430"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6" cy="4827318"/>
                          <a:chOff x="-1" y="0"/>
                          <a:chExt cx="5729216" cy="4827318"/>
                        </a:xfrm>
                      </wpg:grpSpPr>
                      <wps:wsp>
                        <wps:cNvPr id="13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5" y="269673"/>
                            <a:ext cx="5717540" cy="4557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0D173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7FD67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D54253E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30259F5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E5E314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E947F59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ThrowIfFailed(directX12_commandAllocator[directX12_frameIndex]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51E6796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CB8EC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49312A8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Reset(directX12_commandAllocator[directX12_frameIndex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directX12_pipelineState.Get()));</w:t>
                              </w:r>
                            </w:p>
                            <w:p w14:paraId="7E396CC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C0E480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AED668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1083B90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85E869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D5EB73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A7505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3EC2A6A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C80F8B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D345D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62B71D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BBB476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AAF35C0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EADDFD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F7113D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20123B8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7682748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5BD014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3EE727CF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4EF0551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0ABDB7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1ECDBDE" w14:textId="7C0EC19C" w:rsidR="00DB35AB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7187BD0" w14:textId="77777777" w:rsidR="00DB35AB" w:rsidRPr="000F4FF0" w:rsidRDefault="00DB35AB" w:rsidP="00DB35A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CE6C2" id="그룹 135" o:spid="_x0000_s1146" style="width:451.1pt;height:380.1pt;mso-position-horizontal-relative:char;mso-position-vertical-relative:line" coordorigin="" coordsize="57292,48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">
                <v:shape id="_x0000_s1147" type="#_x0000_t202" style="position:absolute;left:116;top:2696;width:57176;height:45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t9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z/uoC/Z+IFMrsBAAD//wMAUEsBAi0AFAAGAAgAAAAhANvh9svuAAAAhQEAABMAAAAAAAAAAAAA&#10;AAAAAAAAAFtDb250ZW50X1R5cGVzXS54bWxQSwECLQAUAAYACAAAACEAWvQsW78AAAAVAQAACwAA&#10;AAAAAAAAAAAAAAAfAQAAX3JlbHMvLnJlbHNQSwECLQAUAAYACAAAACEAV+YLf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750D173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7FD67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D54253E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30259F5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E5E314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E947F59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ThrowIfFailed(directX12_commandAllocator[directX12_frameIndex]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51E6796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CB8EC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49312A8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Reset(directX12_commandAllocator[directX12_frameIndex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directX12_pipelineState.Get()));</w:t>
                        </w:r>
                      </w:p>
                      <w:p w14:paraId="7E396CC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C0E480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AED668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1083B90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85E869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D5EB73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A7505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3EC2A6A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C80F8B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D345D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62B71D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BBB476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AAF35C0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EADDFD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F7113D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20123B8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7682748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5BD014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3EE727CF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4EF0551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0ABDB7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1ECDBDE" w14:textId="7C0EC19C" w:rsidR="00DB35AB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4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7187BD0" w14:textId="77777777" w:rsidR="00DB35AB" w:rsidRPr="000F4FF0" w:rsidRDefault="00DB35AB" w:rsidP="00DB35A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ED26E" w14:textId="77777777" w:rsidR="0092502D" w:rsidRDefault="0092502D" w:rsidP="00F60844"/>
    <w:p w14:paraId="66FF7EBC" w14:textId="734326D4" w:rsidR="00DB35AB" w:rsidRDefault="0031635F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F049034" wp14:editId="05FBCC9E">
                <wp:extent cx="5729215" cy="2125684"/>
                <wp:effectExtent l="0" t="0" r="24130" b="27305"/>
                <wp:docPr id="138" name="그룹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125684"/>
                          <a:chOff x="-1" y="0"/>
                          <a:chExt cx="5729215" cy="2125684"/>
                        </a:xfrm>
                      </wpg:grpSpPr>
                      <wps:wsp>
                        <wps:cNvPr id="13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96"/>
                            <a:ext cx="5717540" cy="18560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1BCF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보류죽인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작업이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619A877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04D0F72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7564901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큐에서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신호를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43B74D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directX12_fenceValue[directX12_frameIndex]));</w:t>
                              </w:r>
                            </w:p>
                            <w:p w14:paraId="67FF582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9E541B5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펜스가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B16946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ThrowIfFailed(directX12_fence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2C48BAA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D2D0376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EAB68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완료되면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값을증가시킴</w:t>
                              </w:r>
                              <w:proofErr w:type="spellEnd"/>
                            </w:p>
                            <w:p w14:paraId="416A6CF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01CE8ABA" w14:textId="218E499E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AE9C7B2" w14:textId="77777777" w:rsidR="0031635F" w:rsidRPr="000F4FF0" w:rsidRDefault="0031635F" w:rsidP="0031635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49034" id="그룹 138" o:spid="_x0000_s1149" style="width:451.1pt;height:167.4pt;mso-position-horizontal-relative:char;mso-position-vertical-relative:line" coordorigin="" coordsize="57292,21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">
                <v:shape id="_x0000_s1150" type="#_x0000_t202" style="position:absolute;left:116;top:2695;width:571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561BCF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보류죽인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작업이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619A877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04D0F72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7564901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큐에서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신호를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43B74D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directX12_fenceValue[directX12_frameIndex]));</w:t>
                        </w:r>
                      </w:p>
                      <w:p w14:paraId="67FF582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9E541B5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펜스가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B16946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ThrowIfFailed(directX12_fence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2C48BAA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D2D0376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EAB68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완료되면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값을증가시킴</w:t>
                        </w:r>
                        <w:proofErr w:type="spellEnd"/>
                      </w:p>
                      <w:p w14:paraId="416A6CF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01CE8ABA" w14:textId="218E499E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5AE9C7B2" w14:textId="77777777" w:rsidR="0031635F" w:rsidRPr="000F4FF0" w:rsidRDefault="0031635F" w:rsidP="0031635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358A26" w14:textId="1D074C83" w:rsidR="00FA2BB5" w:rsidRDefault="00FA2BB5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292493C" wp14:editId="7CD1F094">
                <wp:extent cx="5729215" cy="2873829"/>
                <wp:effectExtent l="0" t="0" r="24130" b="22225"/>
                <wp:docPr id="141" name="그룹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873829"/>
                          <a:chOff x="-1" y="0"/>
                          <a:chExt cx="5729215" cy="2873829"/>
                        </a:xfrm>
                      </wpg:grpSpPr>
                      <wps:wsp>
                        <wps:cNvPr id="14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18"/>
                            <a:ext cx="5717540" cy="2604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197F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</w:t>
                              </w:r>
                            </w:p>
                            <w:p w14:paraId="47CFBB0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747667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931E7E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대기열에서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6A9A3D2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directX12_fenceValue[directX12_frameIndex]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3A287F1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핸재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E9FAC15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E99739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FF4A9D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백버퍼의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마지막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프레임인덱스로</w:t>
                              </w:r>
                              <w:proofErr w:type="spellEnd"/>
                            </w:p>
                            <w:p w14:paraId="5824A79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3D7FA8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아직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랜더링할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준비가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안되있어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기다리기</w:t>
                              </w:r>
                            </w:p>
                            <w:p w14:paraId="7F570DE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directX12_fenceValue[directX12_frameIndex])</w:t>
                              </w:r>
                            </w:p>
                            <w:p w14:paraId="49BDF1EC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6F6C6D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1436493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1A2D40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EAC508D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9B2CC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311C7C0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directX12_fenceValue[directX12_frameIndex] =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+ 1;</w:t>
                              </w:r>
                            </w:p>
                            <w:p w14:paraId="6EE1D27C" w14:textId="1C28FB73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535F74" w14:textId="77777777" w:rsidR="00FA2BB5" w:rsidRPr="000F4FF0" w:rsidRDefault="00FA2BB5" w:rsidP="00FA2BB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2493C" id="그룹 141" o:spid="_x0000_s1152" style="width:451.1pt;height:226.3pt;mso-position-horizontal-relative:char;mso-position-vertical-relative:line" coordorigin="" coordsize="57292,2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">
                <v:shape id="_x0000_s1153" type="#_x0000_t202" style="position:absolute;left:116;top:2695;width:57176;height:26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742197F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</w:t>
                        </w:r>
                      </w:p>
                      <w:p w14:paraId="47CFBB0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747667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931E7E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대기열에서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6A9A3D2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directX12_fenceValue[directX12_frameIndex]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3A287F1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핸재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E9FAC15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E99739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FF4A9D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백버퍼의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마지막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프레임인덱스로</w:t>
                        </w:r>
                        <w:proofErr w:type="spellEnd"/>
                      </w:p>
                      <w:p w14:paraId="5824A79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3D7FA8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아직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랜더링할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준비가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안되있어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기다리기</w:t>
                        </w:r>
                      </w:p>
                      <w:p w14:paraId="7F570DE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directX12_fenceValue[directX12_frameIndex])</w:t>
                        </w:r>
                      </w:p>
                      <w:p w14:paraId="49BDF1EC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6F6C6D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1436493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1A2D40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EAC508D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9B2CC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311C7C0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directX12_fenceValue[directX12_frameIndex] =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+ 1;</w:t>
                        </w:r>
                      </w:p>
                      <w:p w14:paraId="6EE1D27C" w14:textId="1C28FB73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xQs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5&#10;DP6fyRfIzR0AAP//AwBQSwECLQAUAAYACAAAACEA2+H2y+4AAACFAQAAEwAAAAAAAAAAAAAAAAAA&#10;AAAAW0NvbnRlbnRfVHlwZXNdLnhtbFBLAQItABQABgAIAAAAIQBa9CxbvwAAABUBAAALAAAAAAAA&#10;AAAAAAAAAB8BAABfcmVscy8ucmVsc1BLAQItABQABgAIAAAAIQCNKxQs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19535F74" w14:textId="77777777" w:rsidR="00FA2BB5" w:rsidRPr="000F4FF0" w:rsidRDefault="00FA2BB5" w:rsidP="00FA2BB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5518DE" w14:textId="6D07A414" w:rsidR="00FE1BA9" w:rsidRDefault="00060019" w:rsidP="00060019">
      <w:proofErr w:type="spellStart"/>
      <w:r>
        <w:rPr>
          <w:rFonts w:hint="eastAsia"/>
        </w:rPr>
        <w:t>F</w:t>
      </w:r>
      <w:r>
        <w:t>ance</w:t>
      </w:r>
      <w:proofErr w:type="spellEnd"/>
      <w:r>
        <w:rPr>
          <w:rFonts w:hint="eastAsia"/>
        </w:rPr>
        <w:t xml:space="preserve">를 이해하려면 </w:t>
      </w:r>
      <w:r>
        <w:t>GPU</w:t>
      </w:r>
      <w:r>
        <w:rPr>
          <w:rFonts w:hint="eastAsia"/>
        </w:rPr>
        <w:t xml:space="preserve">와 </w:t>
      </w:r>
      <w:r>
        <w:t>CPU</w:t>
      </w:r>
      <w:r>
        <w:rPr>
          <w:rFonts w:hint="eastAsia"/>
        </w:rPr>
        <w:t xml:space="preserve">의 동기화 </w:t>
      </w:r>
      <w:r w:rsidR="00594ABB">
        <w:rPr>
          <w:rFonts w:hint="eastAsia"/>
        </w:rPr>
        <w:t>부분을 먼저 이해를 해야</w:t>
      </w:r>
      <w:r w:rsidR="004479F2">
        <w:rPr>
          <w:rFonts w:hint="eastAsia"/>
        </w:rPr>
        <w:t xml:space="preserve"> </w:t>
      </w:r>
      <w:r w:rsidR="00594ABB">
        <w:rPr>
          <w:rFonts w:hint="eastAsia"/>
        </w:rPr>
        <w:t>합니다.</w:t>
      </w:r>
      <w:r w:rsidR="00D95752">
        <w:br/>
      </w:r>
      <w:r w:rsidR="00C67433">
        <w:rPr>
          <w:rFonts w:hint="eastAsia"/>
        </w:rPr>
        <w:t>렌더링 아키텍처를 보면 C</w:t>
      </w:r>
      <w:r w:rsidR="00C67433">
        <w:t>PU</w:t>
      </w:r>
      <w:r w:rsidR="00C67433">
        <w:rPr>
          <w:rFonts w:hint="eastAsia"/>
        </w:rPr>
        <w:t>만으로도 이미지 렌더링을 할 수 있습니다.</w:t>
      </w:r>
      <w:r w:rsidR="00C67433">
        <w:t xml:space="preserve"> GPU</w:t>
      </w:r>
      <w:r w:rsidR="00C67433">
        <w:rPr>
          <w:rFonts w:hint="eastAsia"/>
        </w:rPr>
        <w:t xml:space="preserve">를 사용하는 이유는 </w:t>
      </w:r>
      <w:r w:rsidR="00C67433">
        <w:t>GPU</w:t>
      </w:r>
      <w:r w:rsidR="00C67433">
        <w:rPr>
          <w:rFonts w:hint="eastAsia"/>
        </w:rPr>
        <w:t>를 사용해서 렌더링 하는 이점이 더 크기 때문입니다.</w:t>
      </w:r>
      <w:r w:rsidR="00C67433">
        <w:t xml:space="preserve"> </w:t>
      </w:r>
      <w:r w:rsidR="00C67433">
        <w:rPr>
          <w:rFonts w:hint="eastAsia"/>
        </w:rPr>
        <w:t>G</w:t>
      </w:r>
      <w:r w:rsidR="00C67433">
        <w:t>PU</w:t>
      </w:r>
      <w:r w:rsidR="00C67433">
        <w:rPr>
          <w:rFonts w:hint="eastAsia"/>
        </w:rPr>
        <w:t>는 더 많은 작업을 병렬로 처리</w:t>
      </w:r>
      <w:r w:rsidR="00C67433">
        <w:t>할</w:t>
      </w:r>
      <w:r w:rsidR="00C67433">
        <w:rPr>
          <w:rFonts w:hint="eastAsia"/>
        </w:rPr>
        <w:t xml:space="preserve"> 수 있습니다.</w:t>
      </w:r>
      <w:r w:rsidR="00C67433">
        <w:t xml:space="preserve"> </w:t>
      </w:r>
      <w:r w:rsidR="00C67433">
        <w:rPr>
          <w:rFonts w:hint="eastAsia"/>
        </w:rPr>
        <w:t xml:space="preserve">또한 </w:t>
      </w:r>
      <w:r w:rsidR="00C67433">
        <w:t>CPU</w:t>
      </w:r>
      <w:r w:rsidR="00C67433">
        <w:rPr>
          <w:rFonts w:hint="eastAsia"/>
        </w:rPr>
        <w:t>랑 달리 더 많은 그래픽 카드,</w:t>
      </w:r>
      <w:r w:rsidR="00C67433">
        <w:t xml:space="preserve"> </w:t>
      </w:r>
      <w:r w:rsidR="00C67433">
        <w:rPr>
          <w:rFonts w:hint="eastAsia"/>
        </w:rPr>
        <w:t xml:space="preserve">비디오 메모리 등 </w:t>
      </w:r>
      <w:r w:rsidR="00C67433">
        <w:t>GPU</w:t>
      </w:r>
      <w:r w:rsidR="00C67433">
        <w:rPr>
          <w:rFonts w:hint="eastAsia"/>
        </w:rPr>
        <w:t>를 물리적으로 추가</w:t>
      </w:r>
      <w:r w:rsidR="00C67433">
        <w:t>할</w:t>
      </w:r>
      <w:r w:rsidR="00C67433">
        <w:rPr>
          <w:rFonts w:hint="eastAsia"/>
        </w:rPr>
        <w:t xml:space="preserve"> 수 있습니다. 그럼 이런 많은 작업을 병렬로</w:t>
      </w:r>
      <w:r w:rsidR="00C67433">
        <w:t xml:space="preserve"> </w:t>
      </w:r>
      <w:r w:rsidR="00C67433">
        <w:rPr>
          <w:rFonts w:hint="eastAsia"/>
        </w:rPr>
        <w:t>처리 해주기 위해서는 동기화를 해 줘야 합니다.</w:t>
      </w:r>
      <w:r w:rsidR="00C67433">
        <w:t xml:space="preserve"> </w:t>
      </w:r>
      <w:r w:rsidR="00C67433">
        <w:rPr>
          <w:rFonts w:hint="eastAsia"/>
        </w:rPr>
        <w:t>그 이유는 교착상태와</w:t>
      </w:r>
      <w:r w:rsidR="00C67433">
        <w:t xml:space="preserve"> </w:t>
      </w:r>
      <w:r w:rsidR="00C67433">
        <w:rPr>
          <w:rFonts w:hint="eastAsia"/>
        </w:rPr>
        <w:t>기아상태 때문입니다.</w:t>
      </w:r>
      <w:r w:rsidR="00C67433">
        <w:t xml:space="preserve"> </w:t>
      </w:r>
      <w:r w:rsidR="0032366E">
        <w:rPr>
          <w:rFonts w:hint="eastAsia"/>
        </w:rPr>
        <w:t>멀티 코어를 사용하기 위해 멀티 쓰레드를 작성하여 동기화를 시키는 것과 같이,</w:t>
      </w:r>
      <w:r w:rsidR="0032366E">
        <w:t xml:space="preserve"> </w:t>
      </w:r>
      <w:r w:rsidR="0032366E">
        <w:rPr>
          <w:rFonts w:hint="eastAsia"/>
        </w:rPr>
        <w:t>G</w:t>
      </w:r>
      <w:r w:rsidR="0032366E">
        <w:t xml:space="preserve">PU </w:t>
      </w:r>
      <w:r w:rsidR="0032366E">
        <w:rPr>
          <w:rFonts w:hint="eastAsia"/>
        </w:rPr>
        <w:t>장치를 여러 개 사용하여 멀티 어댑터에 동기화 시켜야 합니다.</w:t>
      </w:r>
      <w:r w:rsidR="0032366E">
        <w:t xml:space="preserve"> </w:t>
      </w:r>
      <w:r w:rsidR="0032366E">
        <w:rPr>
          <w:rFonts w:hint="eastAsia"/>
        </w:rPr>
        <w:t>D</w:t>
      </w:r>
      <w:r w:rsidR="0032366E">
        <w:t>irectX12</w:t>
      </w:r>
      <w:r w:rsidR="0032366E">
        <w:rPr>
          <w:rFonts w:hint="eastAsia"/>
        </w:rPr>
        <w:t>부터는 이 부분을 좀 더 정교하게 작업</w:t>
      </w:r>
      <w:r w:rsidR="0032366E">
        <w:t>할</w:t>
      </w:r>
      <w:r w:rsidR="0032366E">
        <w:rPr>
          <w:rFonts w:hint="eastAsia"/>
        </w:rPr>
        <w:t xml:space="preserve"> 수 있습니다.</w:t>
      </w:r>
    </w:p>
    <w:p w14:paraId="0289D9F0" w14:textId="77777777" w:rsidR="00976950" w:rsidRDefault="00976950" w:rsidP="00060019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46660B4" wp14:editId="18B23CF2">
                <wp:extent cx="4856480" cy="1899920"/>
                <wp:effectExtent l="0" t="0" r="1270" b="5080"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6480" cy="1899920"/>
                          <a:chOff x="0" y="0"/>
                          <a:chExt cx="5646659" cy="2777104"/>
                        </a:xfrm>
                      </wpg:grpSpPr>
                      <pic:pic xmlns:pic="http://schemas.openxmlformats.org/drawingml/2006/picture">
                        <pic:nvPicPr>
                          <pic:cNvPr id="146" name="그림 14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444" y="195943"/>
                            <a:ext cx="3117215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Text Box 147"/>
                        <wps:cNvSpPr txBox="1"/>
                        <wps:spPr>
                          <a:xfrm>
                            <a:off x="3102560" y="1448790"/>
                            <a:ext cx="198689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289AB9" w14:textId="46F2A955" w:rsidR="00180275" w:rsidRPr="00001CFC" w:rsidRDefault="00180275" w:rsidP="00001CFC">
                              <w:pPr>
                                <w:pStyle w:val="a6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001CFC">
                                <w:rPr>
                                  <w:sz w:val="14"/>
                                  <w:szCs w:val="14"/>
                                </w:rPr>
                                <w:t xml:space="preserve"> 3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 xml:space="preserve">D 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게임프로그래밍(프랭크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D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루나)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그림 12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5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4" name="Text Box 144"/>
                        <wps:cNvSpPr txBox="1"/>
                        <wps:spPr>
                          <a:xfrm>
                            <a:off x="314696" y="2547257"/>
                            <a:ext cx="1609090" cy="2298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113850" w14:textId="390970B4" w:rsidR="00180275" w:rsidRPr="00180275" w:rsidRDefault="00180275" w:rsidP="00180275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180275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180275">
                                <w:rPr>
                                  <w:sz w:val="14"/>
                                  <w:szCs w:val="14"/>
                                </w:rPr>
                                <w:t xml:space="preserve"> https://www.3dgep.com/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660B4" id="그룹 149" o:spid="_x0000_s1155" style="width:382.4pt;height:149.6pt;mso-position-horizontal-relative:char;mso-position-vertical-relative:line" coordsize="56466,27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">
                <v:shape id="그림 146" o:spid="_x0000_s1156" type="#_x0000_t75" style="position:absolute;left:25294;top:1959;width:31172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">
                  <v:imagedata r:id="rId30" o:title=""/>
                </v:shape>
                <v:shape id="Text Box 147" o:spid="_x0000_s1157" type="#_x0000_t202" style="position:absolute;left:31025;top:14487;width:198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" stroked="f">
                  <v:textbox inset="0,0,0,0">
                    <w:txbxContent>
                      <w:p w14:paraId="6C289AB9" w14:textId="46F2A955" w:rsidR="00180275" w:rsidRPr="00001CFC" w:rsidRDefault="00180275" w:rsidP="00001CFC">
                        <w:pPr>
                          <w:pStyle w:val="a6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001CFC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001CFC">
                          <w:rPr>
                            <w:sz w:val="14"/>
                            <w:szCs w:val="14"/>
                          </w:rPr>
                          <w:t xml:space="preserve"> 3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 xml:space="preserve">D 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게임프로그래밍(프랭크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D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루나)</w:t>
                        </w:r>
                      </w:p>
                    </w:txbxContent>
                  </v:textbox>
                </v:shape>
                <v:shape id="그림 128" o:spid="_x0000_s1158" type="#_x0000_t75" style="position:absolute;width:21964;height:26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">
                  <v:imagedata r:id="rId31" o:title=""/>
                </v:shape>
                <v:shape id="Text Box 144" o:spid="_x0000_s1159" type="#_x0000_t202" style="position:absolute;left:3146;top:25472;width:16091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nIwgAAANwAAAAPAAAAZHJzL2Rvd25yZXYueG1sRE9Li8Iw&#10;EL4L+x/CLHiRNV0R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CYNgnIwgAAANwAAAAPAAAA&#10;AAAAAAAAAAAAAAcCAABkcnMvZG93bnJldi54bWxQSwUGAAAAAAMAAwC3AAAA9gIAAAAA&#10;" stroked="f">
                  <v:textbox inset="0,0,0,0">
                    <w:txbxContent>
                      <w:p w14:paraId="0E113850" w14:textId="390970B4" w:rsidR="00180275" w:rsidRPr="00180275" w:rsidRDefault="00180275" w:rsidP="00180275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180275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180275">
                          <w:rPr>
                            <w:sz w:val="14"/>
                            <w:szCs w:val="14"/>
                          </w:rPr>
                          <w:t xml:space="preserve"> https://www.3dgep.com/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412A69" w14:textId="28A8B9D5" w:rsidR="0032366E" w:rsidRDefault="00001CFC" w:rsidP="00060019">
      <w:r>
        <w:rPr>
          <w:rFonts w:hint="eastAsia"/>
        </w:rPr>
        <w:t>위의 배경지식을 생각하고 밑에 시퀀스들을 보면 이해하기 더 편합니다.</w:t>
      </w:r>
      <w:r>
        <w:t xml:space="preserve"> </w:t>
      </w:r>
      <w:r>
        <w:rPr>
          <w:rFonts w:hint="eastAsia"/>
        </w:rPr>
        <w:t>결국 펜스</w:t>
      </w:r>
      <w:r>
        <w:t xml:space="preserve"> </w:t>
      </w:r>
      <w:r>
        <w:rPr>
          <w:rFonts w:hint="eastAsia"/>
        </w:rPr>
        <w:t xml:space="preserve">또는 울타리 라는 것은 프로그래머가 생각하는 </w:t>
      </w:r>
      <w:r>
        <w:t>GP</w:t>
      </w:r>
      <w:r w:rsidR="00976950">
        <w:t>U</w:t>
      </w:r>
      <w:r>
        <w:rPr>
          <w:rFonts w:hint="eastAsia"/>
        </w:rPr>
        <w:t>의 작업 범위가 될 수 있습니다.</w:t>
      </w:r>
      <w:r>
        <w:t xml:space="preserve"> </w:t>
      </w:r>
      <w:r w:rsidR="00976950">
        <w:rPr>
          <w:rFonts w:hint="eastAsia"/>
        </w:rPr>
        <w:t xml:space="preserve">결국 </w:t>
      </w:r>
      <w:r w:rsidR="00976950">
        <w:t>CPU</w:t>
      </w:r>
      <w:r w:rsidR="00976950">
        <w:rPr>
          <w:rFonts w:hint="eastAsia"/>
        </w:rPr>
        <w:t xml:space="preserve">는 </w:t>
      </w:r>
      <w:r w:rsidR="00976950">
        <w:t>GPU</w:t>
      </w:r>
      <w:r w:rsidR="00976950">
        <w:rPr>
          <w:rFonts w:hint="eastAsia"/>
        </w:rPr>
        <w:t>의 상태를</w:t>
      </w:r>
      <w:r w:rsidR="00976950">
        <w:t xml:space="preserve"> </w:t>
      </w:r>
      <w:r w:rsidR="00976950">
        <w:rPr>
          <w:rFonts w:hint="eastAsia"/>
        </w:rPr>
        <w:t>계속 가지고 있는 것이 아니라 응답을 받아야 하기 때문입니다.</w:t>
      </w:r>
      <w:r w:rsidR="00976950">
        <w:t xml:space="preserve"> (</w:t>
      </w:r>
      <w:r w:rsidR="00976950">
        <w:rPr>
          <w:rFonts w:hint="eastAsia"/>
        </w:rPr>
        <w:t xml:space="preserve">물론 엔비디아의 </w:t>
      </w:r>
      <w:r w:rsidR="00976950">
        <w:t>CUDA</w:t>
      </w:r>
      <w:r w:rsidR="00976950">
        <w:rPr>
          <w:rFonts w:hint="eastAsia"/>
        </w:rPr>
        <w:t>프로그래밍은 다를 수 있습니다.</w:t>
      </w:r>
      <w:r w:rsidR="00976950">
        <w:t xml:space="preserve">) </w:t>
      </w:r>
      <w:r w:rsidR="00976950">
        <w:rPr>
          <w:rFonts w:hint="eastAsia"/>
        </w:rPr>
        <w:t>펜스와 비슷한 예가 있는데</w:t>
      </w:r>
      <w:r w:rsidR="00976950">
        <w:t xml:space="preserve">, </w:t>
      </w:r>
      <w:r w:rsidR="00976950">
        <w:rPr>
          <w:rFonts w:hint="eastAsia"/>
        </w:rPr>
        <w:t>그것은 컴퓨터와 컴퓨터가 통신</w:t>
      </w:r>
      <w:r w:rsidR="00976950">
        <w:t>할</w:t>
      </w:r>
      <w:r w:rsidR="00976950">
        <w:rPr>
          <w:rFonts w:hint="eastAsia"/>
        </w:rPr>
        <w:t xml:space="preserve"> 수 있는 서버</w:t>
      </w:r>
      <w:r w:rsidR="00976950">
        <w:t>-</w:t>
      </w:r>
      <w:r w:rsidR="00976950">
        <w:rPr>
          <w:rFonts w:hint="eastAsia"/>
        </w:rPr>
        <w:t>클라이언트 방식의 패킷 시퀀스 번호입니다.</w:t>
      </w:r>
      <w:r w:rsidR="00061859">
        <w:t xml:space="preserve"> </w:t>
      </w:r>
      <w:r w:rsidR="00061859">
        <w:rPr>
          <w:rFonts w:hint="eastAsia"/>
        </w:rPr>
        <w:t xml:space="preserve">이런 식으로 좀더 쉽게 </w:t>
      </w:r>
      <w:r w:rsidR="008B4735">
        <w:rPr>
          <w:rFonts w:hint="eastAsia"/>
        </w:rPr>
        <w:t>이해</w:t>
      </w:r>
      <w:r w:rsidR="008B4735">
        <w:t>할</w:t>
      </w:r>
      <w:r w:rsidR="00061859">
        <w:rPr>
          <w:rFonts w:hint="eastAsia"/>
        </w:rPr>
        <w:t xml:space="preserve"> 수 있습니다.</w:t>
      </w:r>
    </w:p>
    <w:p w14:paraId="6BEDEEC0" w14:textId="442320D1" w:rsidR="00040221" w:rsidRDefault="00040221" w:rsidP="00040221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 xml:space="preserve">프레임 </w:t>
      </w:r>
      <w:proofErr w:type="spellStart"/>
      <w:r>
        <w:rPr>
          <w:rFonts w:hint="eastAsia"/>
        </w:rPr>
        <w:t>버퍼링</w:t>
      </w:r>
      <w:proofErr w:type="spellEnd"/>
      <w:r>
        <w:rPr>
          <w:rFonts w:hint="eastAsia"/>
        </w:rPr>
        <w:t xml:space="preserve"> 결과</w:t>
      </w:r>
    </w:p>
    <w:p w14:paraId="12AED1C3" w14:textId="2219B3E1" w:rsidR="0037518C" w:rsidRDefault="00627347" w:rsidP="00627347">
      <w:r>
        <w:rPr>
          <w:noProof/>
        </w:rPr>
        <w:drawing>
          <wp:inline distT="0" distB="0" distL="0" distR="0" wp14:anchorId="07190BC0" wp14:editId="66E931A1">
            <wp:extent cx="5731510" cy="3223895"/>
            <wp:effectExtent l="0" t="0" r="254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8937" w14:textId="77777777" w:rsidR="0037518C" w:rsidRDefault="0037518C">
      <w:pPr>
        <w:spacing w:after="240" w:line="252" w:lineRule="auto"/>
        <w:ind w:left="0" w:right="0"/>
      </w:pPr>
      <w:r>
        <w:br w:type="page"/>
      </w:r>
    </w:p>
    <w:p w14:paraId="0896F3F5" w14:textId="1AECB09D" w:rsidR="00627347" w:rsidRDefault="00415351" w:rsidP="00415351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c</w:t>
      </w:r>
      <w:r>
        <w:t>onst</w:t>
      </w:r>
      <w:r w:rsidR="003F0A35">
        <w:t>ant</w:t>
      </w:r>
      <w:r>
        <w:t xml:space="preserve"> buffer(</w:t>
      </w:r>
      <w:r>
        <w:rPr>
          <w:rFonts w:hint="eastAsia"/>
        </w:rPr>
        <w:t>상수 버퍼)</w:t>
      </w:r>
    </w:p>
    <w:p w14:paraId="461013E9" w14:textId="2BD49342" w:rsidR="00627347" w:rsidRDefault="0066253D" w:rsidP="00627347"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이용한 프로그래밍에서 상수 버퍼를 사용하여 보다 효과적으로 </w:t>
      </w:r>
      <w:proofErr w:type="spellStart"/>
      <w:r>
        <w:rPr>
          <w:rFonts w:hint="eastAsia"/>
        </w:rPr>
        <w:t>에니메이션을</w:t>
      </w:r>
      <w:proofErr w:type="spellEnd"/>
      <w:r>
        <w:rPr>
          <w:rFonts w:hint="eastAsia"/>
        </w:rPr>
        <w:t xml:space="preserve"> 동작시키는 방법에 대해서 연구합니다.</w:t>
      </w:r>
    </w:p>
    <w:p w14:paraId="152226C4" w14:textId="6AFF98A1" w:rsidR="003B2D5E" w:rsidRDefault="003B2D5E" w:rsidP="003B2D5E">
      <w:pPr>
        <w:pStyle w:val="31"/>
        <w:numPr>
          <w:ilvl w:val="0"/>
          <w:numId w:val="36"/>
        </w:numPr>
      </w:pPr>
      <w:r>
        <w:rPr>
          <w:rFonts w:hint="eastAsia"/>
        </w:rPr>
        <w:t>에러 및 해결 방법</w:t>
      </w:r>
    </w:p>
    <w:p w14:paraId="4576AF64" w14:textId="0B515E41" w:rsidR="00D43243" w:rsidRDefault="00D43243" w:rsidP="00D43243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3501 error (</w:t>
      </w:r>
      <w:r w:rsidRPr="00D43243">
        <w:t xml:space="preserve">'main': </w:t>
      </w:r>
      <w:proofErr w:type="spellStart"/>
      <w:r w:rsidRPr="00D43243">
        <w:t>entrypoint</w:t>
      </w:r>
      <w:proofErr w:type="spellEnd"/>
      <w:r w:rsidRPr="00D43243">
        <w:t xml:space="preserve"> not found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이름에서 </w:t>
      </w:r>
      <w:r>
        <w:t>main</w:t>
      </w:r>
      <w:r>
        <w:rPr>
          <w:rFonts w:hint="eastAsia"/>
        </w:rPr>
        <w:t xml:space="preserve">의 이름을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이름으로 바꿔줍니다.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4502 error (</w:t>
      </w:r>
      <w:r w:rsidRPr="00D43243">
        <w:t>invalid vs_2_0 output semantic 'SV_TARGET'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형식에서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형식으로 바꿉니다.</w:t>
      </w:r>
    </w:p>
    <w:p w14:paraId="449CE306" w14:textId="2DA53BE5" w:rsidR="00CB3860" w:rsidRDefault="00CB3860" w:rsidP="00D43243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F04969" wp14:editId="31928271">
                <wp:simplePos x="0" y="0"/>
                <wp:positionH relativeFrom="margin">
                  <wp:align>left</wp:align>
                </wp:positionH>
                <wp:positionV relativeFrom="paragraph">
                  <wp:posOffset>145902</wp:posOffset>
                </wp:positionV>
                <wp:extent cx="5766435" cy="0"/>
                <wp:effectExtent l="0" t="19050" r="24765" b="19050"/>
                <wp:wrapNone/>
                <wp:docPr id="151" name="직선 화살표 연결선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432CD" id="직선 화살표 연결선 151" o:spid="_x0000_s1026" type="#_x0000_t32" style="position:absolute;left:0;text-align:left;margin-left:0;margin-top:11.5pt;width:454.05pt;height:0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LoosUd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4B999C1C" w14:textId="1625FDFB" w:rsidR="00172FFF" w:rsidRDefault="00CB3860" w:rsidP="00CB3860">
      <w:pPr>
        <w:pStyle w:val="31"/>
        <w:numPr>
          <w:ilvl w:val="0"/>
          <w:numId w:val="36"/>
        </w:numPr>
      </w:pPr>
      <w:r>
        <w:rPr>
          <w:rFonts w:hint="eastAsia"/>
        </w:rPr>
        <w:t>코드 및 연구</w:t>
      </w:r>
    </w:p>
    <w:p w14:paraId="1F8EDF9C" w14:textId="1646577F" w:rsidR="00172FFF" w:rsidRDefault="002346C2" w:rsidP="00D43243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601DD5E" wp14:editId="1ABEC556">
                <wp:extent cx="5729246" cy="2173185"/>
                <wp:effectExtent l="0" t="0" r="24130" b="17780"/>
                <wp:docPr id="145" name="그룹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2173185"/>
                          <a:chOff x="-1" y="0"/>
                          <a:chExt cx="5729246" cy="2173185"/>
                        </a:xfrm>
                      </wpg:grpSpPr>
                      <wps:wsp>
                        <wps:cNvPr id="14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37"/>
                            <a:ext cx="5717540" cy="18842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1F894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struct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</w:p>
                            <w:p w14:paraId="2CEA3483" w14:textId="79D1B164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FED4B0D" w14:textId="2C53DEC3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XMFLOAT4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offset;</w:t>
                              </w:r>
                            </w:p>
                            <w:p w14:paraId="3D64F3CF" w14:textId="593C4D73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padding[60];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버퍼가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바이트로정렬되도록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패딩합니다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4EA2DFB" w14:textId="257EE972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06F2D19A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19A233" w14:textId="2CD7DFE5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static_assert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((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% 256) == 0,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상수버퍼는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바이트로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정렬되어야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합니다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."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C746A3A" w14:textId="23A52F70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cbvHeap;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csv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362174DB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082C379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directX12_constantBuffer;</w:t>
                              </w:r>
                            </w:p>
                            <w:p w14:paraId="1391D8A5" w14:textId="1B1F4E75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directX12_constantBufferData;</w:t>
                              </w:r>
                            </w:p>
                            <w:p w14:paraId="6767192D" w14:textId="5FAFFBBE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unique_ptr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directX12_pCbvDataBegin;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원래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스마트포인트가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별로지만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연습용으로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쓰기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3D79BF0" w14:textId="5AEA797A" w:rsidR="002346C2" w:rsidRPr="000F4FF0" w:rsidRDefault="002346C2" w:rsidP="002346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1DD5E" id="그룹 145" o:spid="_x0000_s1160" style="width:451.1pt;height:171.1pt;mso-position-horizontal-relative:char;mso-position-vertical-relative:line" coordorigin="" coordsize="57292,21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">
                <v:shape id="_x0000_s1161" type="#_x0000_t202" style="position:absolute;left:117;top:2889;width:57175;height:18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n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AvhFaekQn06h8AAP//AwBQSwECLQAUAAYACAAAACEA2+H2y+4AAACFAQAAEwAAAAAAAAAA&#10;AAAAAAAAAAAAW0NvbnRlbnRfVHlwZXNdLnhtbFBLAQItABQABgAIAAAAIQBa9CxbvwAAABUBAAAL&#10;AAAAAAAAAAAAAAAAAB8BAABfcmVscy8ucmVsc1BLAQItABQABgAIAAAAIQARM0n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B41F894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struct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</w:p>
                      <w:p w14:paraId="2CEA3483" w14:textId="79D1B164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FED4B0D" w14:textId="2C53DEC3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XMFLOAT4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offset;</w:t>
                        </w:r>
                      </w:p>
                      <w:p w14:paraId="3D64F3CF" w14:textId="593C4D73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padding[60];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버퍼가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바이트로정렬되도록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패딩합니다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4EA2DFB" w14:textId="257EE972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06F2D19A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19A233" w14:textId="2CD7DFE5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static_assert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((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% 256) == 0,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상수버퍼는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바이트로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정렬되어야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합니다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."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C746A3A" w14:textId="23A52F70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cbvHeap;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csv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362174DB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082C379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directX12_constantBuffer;</w:t>
                        </w:r>
                      </w:p>
                      <w:p w14:paraId="1391D8A5" w14:textId="1B1F4E75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directX12_constantBufferData;</w:t>
                        </w:r>
                      </w:p>
                      <w:p w14:paraId="6767192D" w14:textId="5FAFFBBE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unique_ptr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directX12_pCbvDataBegin;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원래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스마트포인트가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별로지만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연습용으로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쓰기</w:t>
                        </w:r>
                      </w:p>
                    </w:txbxContent>
                  </v:textbox>
                </v:shape>
                <v:shape id="Text Box 14" o:spid="_x0000_s116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3D79BF0" w14:textId="5AEA797A" w:rsidR="002346C2" w:rsidRPr="000F4FF0" w:rsidRDefault="002346C2" w:rsidP="002346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976899" w14:textId="1CD9C605" w:rsidR="002346C2" w:rsidRDefault="002346C2" w:rsidP="00D43243">
      <w:r>
        <w:rPr>
          <w:noProof/>
        </w:rPr>
        <mc:AlternateContent>
          <mc:Choice Requires="wps">
            <w:drawing>
              <wp:inline distT="0" distB="0" distL="0" distR="0" wp14:anchorId="0E1C69FD" wp14:editId="7423CF6F">
                <wp:extent cx="2363190" cy="409699"/>
                <wp:effectExtent l="0" t="0" r="94615" b="104775"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190" cy="4096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96B5BE" w14:textId="59B38DE6" w:rsidR="002346C2" w:rsidRPr="002346C2" w:rsidRDefault="002346C2" w:rsidP="002346C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2346C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unique_ptr</w:t>
                            </w:r>
                            <w:proofErr w:type="spellEnd"/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UINT8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&gt; directX12_pCbvDataBegin;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1C69FD" id="Text Box 156" o:spid="_x0000_s1163" type="#_x0000_t202" style="width:186.1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">
                <v:shadow on="t" opacity=".5" offset="6pt,6pt"/>
                <v:textbox>
                  <w:txbxContent>
                    <w:p w14:paraId="0D96B5BE" w14:textId="59B38DE6" w:rsidR="002346C2" w:rsidRPr="002346C2" w:rsidRDefault="002346C2" w:rsidP="002346C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gramStart"/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std::</w:t>
                      </w:r>
                      <w:proofErr w:type="spellStart"/>
                      <w:proofErr w:type="gramEnd"/>
                      <w:r w:rsidRPr="002346C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unique_ptr</w:t>
                      </w:r>
                      <w:proofErr w:type="spellEnd"/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UINT8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&gt; directX12_pCbvDataBegin;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8E687C" w14:textId="6836E0FA" w:rsidR="002346C2" w:rsidRDefault="002346C2" w:rsidP="00D95FD7">
      <w:pPr>
        <w:rPr>
          <w:color w:val="000000" w:themeColor="text1"/>
        </w:rPr>
      </w:pPr>
      <w:r>
        <w:rPr>
          <w:rFonts w:hint="eastAsia"/>
        </w:rPr>
        <w:t>스마트 포인터</w:t>
      </w:r>
      <w:r>
        <w:t>(smart pointer)</w:t>
      </w:r>
      <w:r>
        <w:br/>
      </w:r>
      <w:r>
        <w:rPr>
          <w:rFonts w:hint="eastAsia"/>
        </w:rPr>
        <w:t>스마트 포인터</w:t>
      </w:r>
      <w:r w:rsidR="006F56A1">
        <w:rPr>
          <w:rFonts w:hint="eastAsia"/>
        </w:rPr>
        <w:t>가 도입되었습니다.</w:t>
      </w:r>
      <w:r w:rsidR="009E320E">
        <w:t xml:space="preserve"> </w:t>
      </w:r>
      <w:r w:rsidR="009E320E">
        <w:rPr>
          <w:rFonts w:hint="eastAsia"/>
        </w:rPr>
        <w:t>스마트 포인터란 자신의 수명을 추적하고 메모리 할당을 해제를 알아서 해줍니다.</w:t>
      </w:r>
      <w:r w:rsidR="009E320E">
        <w:t xml:space="preserve"> </w:t>
      </w:r>
      <w:r w:rsidR="006F56A1">
        <w:rPr>
          <w:rFonts w:hint="eastAsia"/>
        </w:rPr>
        <w:t>스마트 포인터에</w:t>
      </w:r>
      <w:r w:rsidR="009E320E">
        <w:rPr>
          <w:rFonts w:hint="eastAsia"/>
        </w:rPr>
        <w:t xml:space="preserve"> 도입될 초창기</w:t>
      </w:r>
      <w:r w:rsidR="009E320E">
        <w:t xml:space="preserve">, </w:t>
      </w:r>
      <w:r w:rsidR="009E320E">
        <w:rPr>
          <w:rFonts w:hint="eastAsia"/>
        </w:rPr>
        <w:t>스마트 포인터에 대해서</w:t>
      </w:r>
      <w:r w:rsidR="006F56A1">
        <w:rPr>
          <w:rFonts w:hint="eastAsia"/>
        </w:rPr>
        <w:t xml:space="preserve"> 찬반 논란이 많았습니다.</w:t>
      </w:r>
      <w:r w:rsidR="006F56A1">
        <w:t xml:space="preserve"> </w:t>
      </w:r>
      <w:r w:rsidR="005C4B25">
        <w:rPr>
          <w:rFonts w:hint="eastAsia"/>
        </w:rPr>
        <w:t>의견을 요약하자면</w:t>
      </w:r>
      <w:r w:rsidR="005C4B25">
        <w:br/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>찬성)</w:t>
      </w:r>
      <w:r w:rsidR="005C4B25" w:rsidRPr="005C4B25">
        <w:rPr>
          <w:color w:val="341D8B" w:themeColor="accent5" w:themeShade="80"/>
          <w:sz w:val="16"/>
          <w:szCs w:val="16"/>
        </w:rPr>
        <w:t xml:space="preserve"> </w:t>
      </w:r>
      <w:proofErr w:type="spellStart"/>
      <w:r w:rsidR="005C4B25" w:rsidRPr="005C4B25">
        <w:rPr>
          <w:rFonts w:hint="eastAsia"/>
          <w:color w:val="341D8B" w:themeColor="accent5" w:themeShade="80"/>
          <w:sz w:val="16"/>
          <w:szCs w:val="16"/>
        </w:rPr>
        <w:t>c</w:t>
      </w:r>
      <w:r w:rsidR="005C4B25" w:rsidRPr="005C4B25">
        <w:rPr>
          <w:color w:val="341D8B" w:themeColor="accent5" w:themeShade="80"/>
          <w:sz w:val="16"/>
          <w:szCs w:val="16"/>
        </w:rPr>
        <w:t>++</w:t>
      </w:r>
      <w:proofErr w:type="spellEnd"/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의 포인터는 위험한 존재이고 주소 바꿔 치기부터 유저영역이 아닌 시스템영역을 건드려서 </w:t>
      </w:r>
      <w:r w:rsidR="005C4B25" w:rsidRPr="005C4B25">
        <w:rPr>
          <w:color w:val="341D8B" w:themeColor="accent5" w:themeShade="80"/>
          <w:sz w:val="16"/>
          <w:szCs w:val="16"/>
        </w:rPr>
        <w:t>error</w:t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>의 위험</w:t>
      </w:r>
      <w:r w:rsidR="005C4B25" w:rsidRPr="005C4B25">
        <w:rPr>
          <w:color w:val="341D8B" w:themeColor="accent5" w:themeShade="80"/>
          <w:sz w:val="16"/>
          <w:szCs w:val="16"/>
        </w:rPr>
        <w:t xml:space="preserve">, </w:t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할당 해제를 </w:t>
      </w:r>
      <w:proofErr w:type="spellStart"/>
      <w:r w:rsidR="005C4B25" w:rsidRPr="005C4B25">
        <w:rPr>
          <w:rFonts w:hint="eastAsia"/>
          <w:color w:val="341D8B" w:themeColor="accent5" w:themeShade="80"/>
          <w:sz w:val="16"/>
          <w:szCs w:val="16"/>
        </w:rPr>
        <w:t>재대로</w:t>
      </w:r>
      <w:proofErr w:type="spellEnd"/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 못해주면 메모리 릭의 현상이 발생하기 때문</w:t>
      </w:r>
      <w:r w:rsidR="005C4B25">
        <w:br/>
      </w:r>
      <w:r w:rsidR="005C4B25" w:rsidRPr="00CA4F5D">
        <w:rPr>
          <w:rFonts w:hint="eastAsia"/>
          <w:color w:val="FF0000"/>
          <w:sz w:val="16"/>
          <w:szCs w:val="16"/>
        </w:rPr>
        <w:t>반대)</w:t>
      </w:r>
      <w:r w:rsidR="004B1A0C" w:rsidRPr="00CA4F5D">
        <w:rPr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c</w:t>
      </w:r>
      <w:r w:rsidR="004B1A0C" w:rsidRPr="00CA4F5D">
        <w:rPr>
          <w:color w:val="FF0000"/>
          <w:sz w:val="16"/>
          <w:szCs w:val="16"/>
        </w:rPr>
        <w:t>++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의 포인터가 그렇게 위협적이면 굳이 프로그램을 </w:t>
      </w:r>
      <w:proofErr w:type="spellStart"/>
      <w:r w:rsidR="004B1A0C" w:rsidRPr="00CA4F5D">
        <w:rPr>
          <w:color w:val="FF0000"/>
          <w:sz w:val="16"/>
          <w:szCs w:val="16"/>
        </w:rPr>
        <w:t>c++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>로 작성하지 않아도 됨.</w:t>
      </w:r>
      <w:r w:rsidR="004B1A0C" w:rsidRPr="00CA4F5D">
        <w:rPr>
          <w:color w:val="FF0000"/>
          <w:sz w:val="16"/>
          <w:szCs w:val="16"/>
        </w:rPr>
        <w:t xml:space="preserve"> C++로 </w:t>
      </w:r>
      <w:r w:rsidR="004B1A0C" w:rsidRPr="00CA4F5D">
        <w:rPr>
          <w:rFonts w:hint="eastAsia"/>
          <w:color w:val="FF0000"/>
          <w:sz w:val="16"/>
          <w:szCs w:val="16"/>
        </w:rPr>
        <w:t xml:space="preserve">프로그래밍을 작성하는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기대값은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하드웨적으로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근접한 로우 레벨 언어이기 때문에 빠른 처리 속도임</w:t>
      </w:r>
      <w:r w:rsidR="004B1A0C" w:rsidRPr="00CA4F5D">
        <w:rPr>
          <w:color w:val="FF0000"/>
          <w:sz w:val="16"/>
          <w:szCs w:val="16"/>
        </w:rPr>
        <w:t xml:space="preserve">. </w:t>
      </w:r>
      <w:r w:rsidR="004B1A0C" w:rsidRPr="00CA4F5D">
        <w:rPr>
          <w:rFonts w:hint="eastAsia"/>
          <w:color w:val="FF0000"/>
          <w:sz w:val="16"/>
          <w:szCs w:val="16"/>
        </w:rPr>
        <w:t xml:space="preserve">스마트 포인터의 등장으로 </w:t>
      </w:r>
      <w:r w:rsidR="004B1A0C" w:rsidRPr="00CA4F5D">
        <w:rPr>
          <w:color w:val="FF0000"/>
          <w:sz w:val="16"/>
          <w:szCs w:val="16"/>
        </w:rPr>
        <w:t>GCC(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가비지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컬렉터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>)가 필요한데 이는 속도를 느리게 만드는 원인</w:t>
      </w:r>
      <w:r w:rsidR="00CA4F5D">
        <w:rPr>
          <w:color w:val="FF0000"/>
          <w:sz w:val="16"/>
          <w:szCs w:val="16"/>
        </w:rPr>
        <w:br/>
      </w:r>
      <w:r w:rsidR="00CA4F5D">
        <w:rPr>
          <w:rFonts w:hint="eastAsia"/>
          <w:color w:val="000000" w:themeColor="text1"/>
        </w:rPr>
        <w:t>저는 스마트 포인터에 대해서 반대쪽 입장이었습니다.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포인터가 크게 위협적이라고 생각하면 </w:t>
      </w:r>
      <w:r w:rsidR="00CA4F5D">
        <w:rPr>
          <w:color w:val="000000" w:themeColor="text1"/>
        </w:rPr>
        <w:t>C#</w:t>
      </w:r>
      <w:r w:rsidR="00CA4F5D">
        <w:rPr>
          <w:rFonts w:hint="eastAsia"/>
          <w:color w:val="000000" w:themeColor="text1"/>
        </w:rPr>
        <w:t>을 사용하자라고 생각했기 때문입니다.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혹자는 </w:t>
      </w:r>
      <w:r w:rsidR="00CA4F5D">
        <w:rPr>
          <w:color w:val="000000" w:themeColor="text1"/>
        </w:rPr>
        <w:t xml:space="preserve">DirectX9가 </w:t>
      </w:r>
      <w:r w:rsidR="00CA4F5D">
        <w:rPr>
          <w:rFonts w:hint="eastAsia"/>
          <w:color w:val="000000" w:themeColor="text1"/>
        </w:rPr>
        <w:t>C</w:t>
      </w:r>
      <w:r w:rsidR="00CA4F5D">
        <w:rPr>
          <w:color w:val="000000" w:themeColor="text1"/>
        </w:rPr>
        <w:t>++</w:t>
      </w:r>
      <w:r w:rsidR="00CA4F5D">
        <w:rPr>
          <w:rFonts w:hint="eastAsia"/>
          <w:color w:val="000000" w:themeColor="text1"/>
        </w:rPr>
        <w:t xml:space="preserve">로 이루어져 있어서 무조건 </w:t>
      </w:r>
      <w:r w:rsidR="00CA4F5D">
        <w:rPr>
          <w:color w:val="000000" w:themeColor="text1"/>
        </w:rPr>
        <w:t xml:space="preserve">C++를 </w:t>
      </w:r>
      <w:r w:rsidR="00CA4F5D">
        <w:rPr>
          <w:rFonts w:hint="eastAsia"/>
          <w:color w:val="000000" w:themeColor="text1"/>
        </w:rPr>
        <w:t>사용해야 된다는 사람들이 있었으나</w:t>
      </w:r>
      <w:r w:rsidR="00CB7BB0">
        <w:rPr>
          <w:rFonts w:hint="eastAsia"/>
          <w:color w:val="000000" w:themeColor="text1"/>
        </w:rPr>
        <w:t>,</w:t>
      </w:r>
      <w:r w:rsidR="00CA4F5D">
        <w:rPr>
          <w:rFonts w:hint="eastAsia"/>
          <w:color w:val="000000" w:themeColor="text1"/>
        </w:rPr>
        <w:t xml:space="preserve"> 그건 잘못된 생각입니다.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그 당시에 </w:t>
      </w:r>
      <w:r w:rsidR="00CA4F5D">
        <w:rPr>
          <w:color w:val="000000" w:themeColor="text1"/>
        </w:rPr>
        <w:t>DirectX9</w:t>
      </w:r>
      <w:r w:rsidR="00CA4F5D">
        <w:rPr>
          <w:rFonts w:hint="eastAsia"/>
          <w:color w:val="000000" w:themeColor="text1"/>
        </w:rPr>
        <w:t xml:space="preserve">를 </w:t>
      </w:r>
      <w:r w:rsidR="00CA4F5D">
        <w:rPr>
          <w:color w:val="000000" w:themeColor="text1"/>
        </w:rPr>
        <w:t>C#</w:t>
      </w:r>
      <w:r w:rsidR="00CA4F5D">
        <w:rPr>
          <w:rFonts w:hint="eastAsia"/>
          <w:color w:val="000000" w:themeColor="text1"/>
        </w:rPr>
        <w:t>으로 만들어서 동작 시켜 봤습니다</w:t>
      </w:r>
      <w:r w:rsidR="00CA4F5D">
        <w:rPr>
          <w:color w:val="000000" w:themeColor="text1"/>
        </w:rPr>
        <w:t xml:space="preserve">. </w:t>
      </w:r>
      <w:r w:rsidR="00CA4F5D">
        <w:rPr>
          <w:rFonts w:hint="eastAsia"/>
          <w:color w:val="000000" w:themeColor="text1"/>
        </w:rPr>
        <w:t xml:space="preserve">단순 </w:t>
      </w:r>
      <w:r w:rsidR="00CA4F5D">
        <w:rPr>
          <w:color w:val="000000" w:themeColor="text1"/>
        </w:rPr>
        <w:t>C++, C#</w:t>
      </w:r>
      <w:r w:rsidR="00CA4F5D">
        <w:rPr>
          <w:rFonts w:hint="eastAsia"/>
          <w:color w:val="000000" w:themeColor="text1"/>
        </w:rPr>
        <w:t xml:space="preserve">은 프로그램을 </w:t>
      </w:r>
      <w:r w:rsidR="00CA4F5D">
        <w:rPr>
          <w:rFonts w:hint="eastAsia"/>
          <w:color w:val="000000" w:themeColor="text1"/>
        </w:rPr>
        <w:lastRenderedPageBreak/>
        <w:t>만드는 사람의 선택이라고 생각 했기 때문입니다.</w:t>
      </w:r>
      <w:r w:rsidR="00CB7BB0">
        <w:rPr>
          <w:color w:val="000000" w:themeColor="text1"/>
        </w:rPr>
        <w:t xml:space="preserve"> </w:t>
      </w:r>
      <w:r w:rsidR="00CB7BB0">
        <w:rPr>
          <w:rFonts w:hint="eastAsia"/>
          <w:color w:val="000000" w:themeColor="text1"/>
        </w:rPr>
        <w:t xml:space="preserve">그래서 </w:t>
      </w:r>
      <w:r w:rsidR="00CB7BB0">
        <w:rPr>
          <w:color w:val="000000" w:themeColor="text1"/>
        </w:rPr>
        <w:t>C++</w:t>
      </w:r>
      <w:r w:rsidR="00CB7BB0">
        <w:rPr>
          <w:rFonts w:hint="eastAsia"/>
          <w:color w:val="000000" w:themeColor="text1"/>
        </w:rPr>
        <w:t>을 사용하더라도 스마트 포인터를 사용하지 않았습니다.</w:t>
      </w:r>
      <w:r w:rsidR="00CB7BB0">
        <w:rPr>
          <w:color w:val="000000" w:themeColor="text1"/>
        </w:rPr>
        <w:t xml:space="preserve"> </w:t>
      </w:r>
      <w:r w:rsidR="00CB7BB0">
        <w:rPr>
          <w:color w:val="000000" w:themeColor="text1"/>
        </w:rPr>
        <w:br/>
      </w:r>
      <w:r w:rsidR="00CB7BB0">
        <w:rPr>
          <w:rFonts w:hint="eastAsia"/>
          <w:color w:val="000000" w:themeColor="text1"/>
        </w:rPr>
        <w:t>하지만 최근 이런 생각이 깨졌습니다.</w:t>
      </w:r>
      <w:r w:rsidR="00CB7BB0">
        <w:rPr>
          <w:color w:val="000000" w:themeColor="text1"/>
        </w:rPr>
        <w:t xml:space="preserve"> </w:t>
      </w:r>
      <w:r w:rsidR="00CB7BB0">
        <w:rPr>
          <w:rFonts w:hint="eastAsia"/>
          <w:color w:val="000000" w:themeColor="text1"/>
        </w:rPr>
        <w:t xml:space="preserve">그 이유는 서버작업을 했는데 누군가 </w:t>
      </w:r>
      <w:r w:rsidR="00D95FD7">
        <w:rPr>
          <w:rFonts w:hint="eastAsia"/>
          <w:color w:val="000000" w:themeColor="text1"/>
        </w:rPr>
        <w:t>내</w:t>
      </w:r>
      <w:r w:rsidR="00CB7BB0">
        <w:rPr>
          <w:rFonts w:hint="eastAsia"/>
          <w:color w:val="000000" w:themeColor="text1"/>
        </w:rPr>
        <w:t>가 만들어 놓은 소멸자</w:t>
      </w:r>
      <w:r w:rsidR="00D95FD7">
        <w:rPr>
          <w:rFonts w:hint="eastAsia"/>
          <w:color w:val="000000" w:themeColor="text1"/>
        </w:rPr>
        <w:t>를 정의한 함수를</w:t>
      </w:r>
      <w:r w:rsidR="00CB7BB0">
        <w:rPr>
          <w:rFonts w:hint="eastAsia"/>
          <w:color w:val="000000" w:themeColor="text1"/>
        </w:rPr>
        <w:t xml:space="preserve"> 지우면서부터</w:t>
      </w:r>
      <w:r w:rsidR="00D95FD7">
        <w:rPr>
          <w:color w:val="000000" w:themeColor="text1"/>
        </w:rPr>
        <w:t xml:space="preserve"> </w:t>
      </w:r>
      <w:r w:rsidR="00D95FD7">
        <w:rPr>
          <w:rFonts w:hint="eastAsia"/>
          <w:color w:val="000000" w:themeColor="text1"/>
        </w:rPr>
        <w:t>메모리 릭 때문에 프로파일링으로 밤새서 찾았기 때문에</w:t>
      </w:r>
      <w:r w:rsidR="00D95FD7">
        <w:rPr>
          <w:color w:val="000000" w:themeColor="text1"/>
        </w:rPr>
        <w:t xml:space="preserve"> </w:t>
      </w:r>
      <w:r w:rsidR="00D95FD7">
        <w:rPr>
          <w:rFonts w:hint="eastAsia"/>
          <w:color w:val="000000" w:themeColor="text1"/>
        </w:rPr>
        <w:t>모두 같이 작업하는 곳에서는 스마트 포인터를 사용하고자 합니다.</w:t>
      </w:r>
      <w:r w:rsidR="009E320E">
        <w:br/>
      </w:r>
      <w:r w:rsidR="009E320E">
        <w:rPr>
          <w:noProof/>
        </w:rPr>
        <mc:AlternateContent>
          <mc:Choice Requires="wps">
            <w:drawing>
              <wp:inline distT="0" distB="0" distL="0" distR="0" wp14:anchorId="25056EC7" wp14:editId="5C778BBA">
                <wp:extent cx="2213511" cy="1405989"/>
                <wp:effectExtent l="19050" t="19050" r="15875" b="22860"/>
                <wp:docPr id="15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3511" cy="140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7C46768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Object something =new Object;</w:t>
                            </w:r>
                          </w:p>
                          <w:p w14:paraId="24BFE2DD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706F0935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Start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(!something</w:t>
                            </w:r>
                            <w:proofErr w:type="gramEnd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EC116AF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0902F17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delete something;</w:t>
                            </w:r>
                          </w:p>
                          <w:p w14:paraId="366B2E0B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something = </w:t>
                            </w:r>
                            <w:proofErr w:type="spellStart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nullptr</w:t>
                            </w:r>
                            <w:proofErr w:type="spellEnd"/>
                          </w:p>
                          <w:p w14:paraId="48D227AD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056EC7" id="Text Box 13" o:spid="_x0000_s1164" type="#_x0000_t202" style="width:174.3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57C46768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Object something =new Object;</w:t>
                      </w:r>
                    </w:p>
                    <w:p w14:paraId="24BFE2DD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…</w:t>
                      </w:r>
                    </w:p>
                    <w:p w14:paraId="706F0935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Start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(!something</w:t>
                      </w:r>
                      <w:proofErr w:type="gramEnd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6EC116AF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00902F17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delete something;</w:t>
                      </w:r>
                    </w:p>
                    <w:p w14:paraId="366B2E0B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something = </w:t>
                      </w:r>
                      <w:proofErr w:type="spellStart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nullptr</w:t>
                      </w:r>
                      <w:proofErr w:type="spellEnd"/>
                    </w:p>
                    <w:p w14:paraId="48D227AD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95FD7">
        <w:rPr>
          <w:color w:val="000000" w:themeColor="text1"/>
        </w:rPr>
        <w:t xml:space="preserve"> </w:t>
      </w:r>
      <w:r w:rsidR="00D95FD7">
        <w:rPr>
          <w:noProof/>
        </w:rPr>
        <mc:AlternateContent>
          <mc:Choice Requires="wps">
            <w:drawing>
              <wp:inline distT="0" distB="0" distL="0" distR="0" wp14:anchorId="311A6691" wp14:editId="55AC684F">
                <wp:extent cx="3234789" cy="1405989"/>
                <wp:effectExtent l="19050" t="19050" r="22860" b="22860"/>
                <wp:docPr id="15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789" cy="140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476FD0" w14:textId="61268D01" w:rsidR="00D95FD7" w:rsidRPr="00D95FD7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95FD7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20"/>
                                <w:szCs w:val="20"/>
                              </w:rPr>
                              <w:t>unique_ptr</w:t>
                            </w:r>
                            <w:proofErr w:type="spellEnd"/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Object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something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3461DD" w14:textId="7FD9315B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139B240B" w14:textId="77777777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Start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(!something</w:t>
                            </w:r>
                            <w:proofErr w:type="gramEnd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C27BC9" w14:textId="77777777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D303F3C" w14:textId="68E511A1" w:rsidR="00ED6CF9" w:rsidRPr="00ED6CF9" w:rsidRDefault="00D95FD7" w:rsidP="00ED6CF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D6CF9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D6CF9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="00ED6CF9"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something</w:t>
                            </w:r>
                            <w:r w:rsidR="00ED6CF9" w:rsidRPr="00ED6CF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.release</w:t>
                            </w:r>
                            <w:proofErr w:type="spellEnd"/>
                            <w:proofErr w:type="gramEnd"/>
                            <w:r w:rsidR="00ED6CF9" w:rsidRPr="00ED6CF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 w:rsidR="00ED6CF9" w:rsidRPr="00ED6CF9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2ABDB1" w14:textId="34D22708" w:rsidR="00D95FD7" w:rsidRPr="009E320E" w:rsidRDefault="00D95FD7" w:rsidP="00ED6CF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1A6691" id="_x0000_s1165" type="#_x0000_t202" style="width:254.7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4A476FD0" w14:textId="61268D01" w:rsidR="00D95FD7" w:rsidRPr="00D95FD7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std::</w:t>
                      </w:r>
                      <w:proofErr w:type="spellStart"/>
                      <w:proofErr w:type="gramEnd"/>
                      <w:r w:rsidRPr="00D95FD7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20"/>
                          <w:szCs w:val="20"/>
                        </w:rPr>
                        <w:t>unique_ptr</w:t>
                      </w:r>
                      <w:proofErr w:type="spellEnd"/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&lt;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Object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 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something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2B3461DD" w14:textId="7FD9315B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…</w:t>
                      </w:r>
                    </w:p>
                    <w:p w14:paraId="139B240B" w14:textId="77777777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Start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(!something</w:t>
                      </w:r>
                      <w:proofErr w:type="gramEnd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41C27BC9" w14:textId="77777777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7D303F3C" w14:textId="68E511A1" w:rsidR="00ED6CF9" w:rsidRPr="00ED6CF9" w:rsidRDefault="00D95FD7" w:rsidP="00ED6CF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ED6CF9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ED6CF9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="00ED6CF9"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something</w:t>
                      </w:r>
                      <w:r w:rsidR="00ED6CF9" w:rsidRPr="00ED6CF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.release</w:t>
                      </w:r>
                      <w:proofErr w:type="spellEnd"/>
                      <w:proofErr w:type="gramEnd"/>
                      <w:r w:rsidR="00ED6CF9" w:rsidRPr="00ED6CF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 w:rsidR="00ED6CF9" w:rsidRPr="00ED6CF9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2ABDB1" w14:textId="34D22708" w:rsidR="00D95FD7" w:rsidRPr="009E320E" w:rsidRDefault="00D95FD7" w:rsidP="00ED6CF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1169A" w14:textId="20F70E0A" w:rsidR="001E1B97" w:rsidRDefault="00ED6CF9" w:rsidP="00CB386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스마트 포인터의 종류:</w:t>
      </w:r>
      <w:r>
        <w:rPr>
          <w:color w:val="000000" w:themeColor="text1"/>
        </w:rPr>
        <w:br/>
        <w:t xml:space="preserve">1) </w:t>
      </w:r>
      <w:proofErr w:type="spellStart"/>
      <w:r w:rsidRPr="00ED6CF9">
        <w:rPr>
          <w:dstrike/>
          <w:color w:val="000000" w:themeColor="text1"/>
        </w:rPr>
        <w:t>auto_ptr</w:t>
      </w:r>
      <w:proofErr w:type="spellEnd"/>
      <w:r w:rsidRPr="00ED6CF9">
        <w:rPr>
          <w:dstrike/>
          <w:color w:val="000000" w:themeColor="text1"/>
        </w:rPr>
        <w:t>(</w:t>
      </w:r>
      <w:r w:rsidRPr="00ED6CF9">
        <w:rPr>
          <w:rFonts w:hint="eastAsia"/>
          <w:dstrike/>
          <w:color w:val="000000" w:themeColor="text1"/>
        </w:rPr>
        <w:t>c</w:t>
      </w:r>
      <w:r w:rsidRPr="00ED6CF9">
        <w:rPr>
          <w:dstrike/>
          <w:color w:val="000000" w:themeColor="text1"/>
        </w:rPr>
        <w:t>+98)</w:t>
      </w:r>
      <w:r>
        <w:rPr>
          <w:dstrike/>
          <w:color w:val="000000" w:themeColor="text1"/>
        </w:rPr>
        <w:t xml:space="preserve">: </w:t>
      </w:r>
      <w:r w:rsidRPr="00ED6CF9">
        <w:rPr>
          <w:rFonts w:hint="eastAsia"/>
          <w:color w:val="000000" w:themeColor="text1"/>
        </w:rPr>
        <w:t>얕은 복사로</w:t>
      </w:r>
      <w:r w:rsidR="00A76F44">
        <w:rPr>
          <w:rFonts w:hint="eastAsia"/>
          <w:color w:val="000000" w:themeColor="text1"/>
        </w:rPr>
        <w:t xml:space="preserve"> </w:t>
      </w:r>
      <w:r w:rsidRPr="00ED6CF9">
        <w:rPr>
          <w:rFonts w:hint="eastAsia"/>
          <w:color w:val="000000" w:themeColor="text1"/>
        </w:rPr>
        <w:t>인한</w:t>
      </w:r>
      <w:r>
        <w:rPr>
          <w:rFonts w:hint="eastAsia"/>
          <w:color w:val="000000" w:themeColor="text1"/>
        </w:rPr>
        <w:t xml:space="preserve"> </w:t>
      </w:r>
      <w:r w:rsidR="00CB38FE">
        <w:rPr>
          <w:rFonts w:hint="eastAsia"/>
          <w:color w:val="000000" w:themeColor="text1"/>
        </w:rPr>
        <w:t>소유권을 이전하여 복사한 포인터가 사라지면</w:t>
      </w:r>
      <w:r w:rsidR="00CB38FE">
        <w:rPr>
          <w:color w:val="000000" w:themeColor="text1"/>
        </w:rPr>
        <w:t xml:space="preserve"> </w:t>
      </w:r>
      <w:r w:rsidR="00CB38FE">
        <w:rPr>
          <w:rFonts w:hint="eastAsia"/>
          <w:color w:val="000000" w:themeColor="text1"/>
        </w:rPr>
        <w:t>할당된 메모리가 자동으로 해제됨</w:t>
      </w:r>
      <w:r w:rsidRPr="00ED6CF9">
        <w:rPr>
          <w:color w:val="000000" w:themeColor="text1"/>
        </w:rPr>
        <w:t>(</w:t>
      </w:r>
      <w:r>
        <w:rPr>
          <w:color w:val="000000" w:themeColor="text1"/>
        </w:rPr>
        <w:t xml:space="preserve">c+11 이후 </w:t>
      </w:r>
      <w:r>
        <w:rPr>
          <w:rFonts w:hint="eastAsia"/>
          <w:color w:val="000000" w:themeColor="text1"/>
        </w:rPr>
        <w:t>삭제됨</w:t>
      </w:r>
      <w:r w:rsidRPr="00ED6CF9">
        <w:rPr>
          <w:color w:val="000000" w:themeColor="text1"/>
        </w:rPr>
        <w:t>)</w:t>
      </w:r>
      <w:r>
        <w:rPr>
          <w:color w:val="000000" w:themeColor="text1"/>
        </w:rPr>
        <w:br/>
        <w:t>2)</w:t>
      </w:r>
      <w:r w:rsidR="000C4E32">
        <w:rPr>
          <w:color w:val="000000" w:themeColor="text1"/>
        </w:rPr>
        <w:t xml:space="preserve"> </w:t>
      </w:r>
      <w:proofErr w:type="spellStart"/>
      <w:r w:rsidR="000C4E32" w:rsidRPr="000C4E32">
        <w:rPr>
          <w:color w:val="000000" w:themeColor="text1"/>
        </w:rPr>
        <w:t>unique_ptr</w:t>
      </w:r>
      <w:proofErr w:type="spellEnd"/>
      <w:r w:rsidR="000C4E32">
        <w:rPr>
          <w:color w:val="000000" w:themeColor="text1"/>
        </w:rPr>
        <w:t>(</w:t>
      </w:r>
      <w:r w:rsidR="000C4E32">
        <w:rPr>
          <w:rFonts w:hint="eastAsia"/>
          <w:color w:val="000000" w:themeColor="text1"/>
        </w:rPr>
        <w:t>C</w:t>
      </w:r>
      <w:r w:rsidR="000C4E32">
        <w:rPr>
          <w:color w:val="000000" w:themeColor="text1"/>
        </w:rPr>
        <w:t>+11):</w:t>
      </w:r>
      <w:r w:rsidR="00A76F44">
        <w:rPr>
          <w:color w:val="000000" w:themeColor="text1"/>
        </w:rPr>
        <w:t xml:space="preserve"> </w:t>
      </w:r>
      <w:r w:rsidR="00A76F44">
        <w:rPr>
          <w:rFonts w:hint="eastAsia"/>
          <w:color w:val="000000" w:themeColor="text1"/>
        </w:rPr>
        <w:t xml:space="preserve">하나의 자원을 하나의 </w:t>
      </w:r>
      <w:proofErr w:type="spellStart"/>
      <w:r w:rsidR="00A76F44" w:rsidRPr="000C4E32">
        <w:rPr>
          <w:color w:val="000000" w:themeColor="text1"/>
        </w:rPr>
        <w:t>unique_ptr</w:t>
      </w:r>
      <w:proofErr w:type="spellEnd"/>
      <w:r w:rsidR="00A76F44">
        <w:rPr>
          <w:rFonts w:hint="eastAsia"/>
          <w:color w:val="000000" w:themeColor="text1"/>
        </w:rPr>
        <w:t>객체만 소유할 수 있음.</w:t>
      </w:r>
      <w:r w:rsidR="00A76F44">
        <w:rPr>
          <w:color w:val="000000" w:themeColor="text1"/>
        </w:rPr>
        <w:br/>
      </w:r>
      <w:r w:rsidR="00A76F44" w:rsidRPr="00E85639">
        <w:rPr>
          <w:color w:val="113285" w:themeColor="accent4" w:themeShade="80"/>
          <w:sz w:val="16"/>
          <w:szCs w:val="16"/>
        </w:rPr>
        <w:fldChar w:fldCharType="begin"/>
      </w:r>
      <w:r w:rsidR="00A76F44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A76F44" w:rsidRPr="00E85639">
        <w:rPr>
          <w:rFonts w:hint="eastAsia"/>
          <w:color w:val="113285" w:themeColor="accent4" w:themeShade="80"/>
          <w:sz w:val="16"/>
          <w:szCs w:val="16"/>
        </w:rPr>
        <w:instrText>eq \o\ac(○,1)</w:instrText>
      </w:r>
      <w:r w:rsidR="00A76F44" w:rsidRPr="00E85639">
        <w:rPr>
          <w:color w:val="113285" w:themeColor="accent4" w:themeShade="80"/>
          <w:sz w:val="16"/>
          <w:szCs w:val="16"/>
        </w:rPr>
        <w:fldChar w:fldCharType="end"/>
      </w:r>
      <w:r w:rsidR="00A76F44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m</w:t>
      </w:r>
      <w:r w:rsidR="007C174C" w:rsidRPr="00E85639">
        <w:rPr>
          <w:color w:val="113285" w:themeColor="accent4" w:themeShade="80"/>
          <w:sz w:val="16"/>
          <w:szCs w:val="16"/>
        </w:rPr>
        <w:t>ove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(object)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→</w:t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특정 오브젝트로 소유권 이동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\o\ac(○,2)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g</w:t>
      </w:r>
      <w:r w:rsidR="007C174C" w:rsidRPr="00E85639">
        <w:rPr>
          <w:color w:val="113285" w:themeColor="accent4" w:themeShade="80"/>
          <w:sz w:val="16"/>
          <w:szCs w:val="16"/>
        </w:rPr>
        <w:t>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memset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등 메모리에 올릴 수는 포인터 함수를 가져옴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\o\ac(○,3)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r</w:t>
      </w:r>
      <w:r w:rsidR="007C174C" w:rsidRPr="00E85639">
        <w:rPr>
          <w:color w:val="113285" w:themeColor="accent4" w:themeShade="80"/>
          <w:sz w:val="16"/>
          <w:szCs w:val="16"/>
        </w:rPr>
        <w:t>eset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포인터를 </w:t>
      </w:r>
      <w:proofErr w:type="spellStart"/>
      <w:r w:rsidR="007C174C" w:rsidRPr="00E85639">
        <w:rPr>
          <w:rFonts w:hint="eastAsia"/>
          <w:color w:val="113285" w:themeColor="accent4" w:themeShade="80"/>
          <w:sz w:val="16"/>
          <w:szCs w:val="16"/>
        </w:rPr>
        <w:t>널값</w:t>
      </w:r>
      <w:proofErr w:type="spellEnd"/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 상대로 만들어 다시 사용할 수 있게 만듦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\o\ac(○,4)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r</w:t>
      </w:r>
      <w:r w:rsidR="007C174C" w:rsidRPr="00E85639">
        <w:rPr>
          <w:color w:val="113285" w:themeColor="accent4" w:themeShade="80"/>
          <w:sz w:val="16"/>
          <w:szCs w:val="16"/>
        </w:rPr>
        <w:t>elease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포인터를 강제로 </w:t>
      </w:r>
      <w:proofErr w:type="spellStart"/>
      <w:r w:rsidR="007C174C" w:rsidRPr="00E85639">
        <w:rPr>
          <w:rFonts w:hint="eastAsia"/>
          <w:color w:val="113285" w:themeColor="accent4" w:themeShade="80"/>
          <w:sz w:val="16"/>
          <w:szCs w:val="16"/>
        </w:rPr>
        <w:t>해제시킴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\o\ac(○,5)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3333D0" w:rsidRPr="00E85639">
        <w:rPr>
          <w:color w:val="113285" w:themeColor="accent4" w:themeShade="80"/>
          <w:sz w:val="16"/>
          <w:szCs w:val="16"/>
        </w:rPr>
        <w:t>make_unique</w:t>
      </w:r>
      <w:proofErr w:type="spellEnd"/>
      <w:r w:rsidR="003333D0" w:rsidRPr="00E85639">
        <w:rPr>
          <w:color w:val="113285" w:themeColor="accent4" w:themeShade="80"/>
          <w:sz w:val="16"/>
          <w:szCs w:val="16"/>
        </w:rPr>
        <w:t xml:space="preserve"> </w:t>
      </w:r>
      <w:r w:rsidR="003333D0" w:rsidRPr="00E85639">
        <w:rPr>
          <w:rFonts w:hint="eastAsia"/>
          <w:color w:val="113285" w:themeColor="accent4" w:themeShade="80"/>
          <w:sz w:val="16"/>
          <w:szCs w:val="16"/>
        </w:rPr>
        <w:t xml:space="preserve">→ </w:t>
      </w:r>
      <w:r w:rsidR="003333D0" w:rsidRPr="00E85639">
        <w:rPr>
          <w:color w:val="113285" w:themeColor="accent4" w:themeShade="80"/>
          <w:sz w:val="16"/>
          <w:szCs w:val="16"/>
        </w:rPr>
        <w:t xml:space="preserve">(C++14) </w:t>
      </w:r>
      <w:r w:rsidR="003333D0" w:rsidRPr="00E85639">
        <w:rPr>
          <w:rFonts w:hint="eastAsia"/>
          <w:color w:val="113285" w:themeColor="accent4" w:themeShade="80"/>
          <w:sz w:val="16"/>
          <w:szCs w:val="16"/>
        </w:rPr>
        <w:t>객체 생성할 때 객체 타입 두 번 중복을 막기 위해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E85639" w:rsidRPr="00E85639">
        <w:rPr>
          <w:color w:val="113285" w:themeColor="accent4" w:themeShade="80"/>
          <w:sz w:val="16"/>
          <w:szCs w:val="16"/>
        </w:rPr>
        <w:t>(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>가령</w:t>
      </w:r>
      <w:r w:rsidR="00E85639" w:rsidRPr="00E85639">
        <w:rPr>
          <w:color w:val="113285" w:themeColor="accent4" w:themeShade="80"/>
          <w:sz w:val="16"/>
          <w:szCs w:val="16"/>
        </w:rPr>
        <w:t xml:space="preserve">, 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>특정한 이유 때문에 t</w:t>
      </w:r>
      <w:r w:rsidR="00E85639" w:rsidRPr="00E85639">
        <w:rPr>
          <w:color w:val="113285" w:themeColor="accent4" w:themeShade="80"/>
          <w:sz w:val="16"/>
          <w:szCs w:val="16"/>
        </w:rPr>
        <w:t xml:space="preserve">hrow 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가 발생하면 </w:t>
      </w:r>
      <w:r w:rsidR="00E85639" w:rsidRPr="00E85639">
        <w:rPr>
          <w:color w:val="113285" w:themeColor="accent4" w:themeShade="80"/>
          <w:sz w:val="16"/>
          <w:szCs w:val="16"/>
        </w:rPr>
        <w:t>new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는 메모리는 생성시키지만 </w:t>
      </w:r>
      <w:proofErr w:type="spellStart"/>
      <w:r w:rsidR="00E85639" w:rsidRPr="00E85639">
        <w:rPr>
          <w:color w:val="113285" w:themeColor="accent4" w:themeShade="80"/>
          <w:sz w:val="16"/>
          <w:szCs w:val="16"/>
        </w:rPr>
        <w:t>make_unique</w:t>
      </w:r>
      <w:proofErr w:type="spellEnd"/>
      <w:r w:rsidR="00E85639" w:rsidRPr="00E85639">
        <w:rPr>
          <w:rFonts w:hint="eastAsia"/>
          <w:color w:val="113285" w:themeColor="accent4" w:themeShade="80"/>
          <w:sz w:val="16"/>
          <w:szCs w:val="16"/>
        </w:rPr>
        <w:t>는 메모리를 생성시키지 않음)</w:t>
      </w:r>
      <w:r w:rsidR="00E12D9F" w:rsidRPr="00E85639">
        <w:rPr>
          <w:color w:val="113285" w:themeColor="accent4" w:themeShade="80"/>
          <w:sz w:val="16"/>
          <w:szCs w:val="16"/>
        </w:rPr>
        <w:br/>
      </w:r>
      <w:r w:rsidR="00E12D9F">
        <w:rPr>
          <w:color w:val="000000" w:themeColor="text1"/>
        </w:rPr>
        <w:t xml:space="preserve">3) </w:t>
      </w:r>
      <w:proofErr w:type="spellStart"/>
      <w:r w:rsidR="00E85639">
        <w:rPr>
          <w:rFonts w:hint="eastAsia"/>
          <w:color w:val="000000" w:themeColor="text1"/>
        </w:rPr>
        <w:t>s</w:t>
      </w:r>
      <w:r w:rsidR="00E85639">
        <w:rPr>
          <w:color w:val="000000" w:themeColor="text1"/>
        </w:rPr>
        <w:t>hared_ptr</w:t>
      </w:r>
      <w:proofErr w:type="spellEnd"/>
      <w:r w:rsidR="00E85639">
        <w:rPr>
          <w:color w:val="000000" w:themeColor="text1"/>
        </w:rPr>
        <w:t>(</w:t>
      </w:r>
      <w:proofErr w:type="spellStart"/>
      <w:r w:rsidR="00E85639">
        <w:rPr>
          <w:color w:val="000000" w:themeColor="text1"/>
        </w:rPr>
        <w:t>c++</w:t>
      </w:r>
      <w:proofErr w:type="spellEnd"/>
      <w:r w:rsidR="00E85639">
        <w:rPr>
          <w:color w:val="000000" w:themeColor="text1"/>
        </w:rPr>
        <w:t xml:space="preserve">11): </w:t>
      </w:r>
      <w:r w:rsidR="00E85639">
        <w:rPr>
          <w:rFonts w:hint="eastAsia"/>
          <w:color w:val="000000" w:themeColor="text1"/>
        </w:rPr>
        <w:t>객체의 소유권을 다른 포인터와 공유하고 추적할 수 있음.</w:t>
      </w:r>
      <w:r w:rsidR="00E85639">
        <w:rPr>
          <w:color w:val="000000" w:themeColor="text1"/>
        </w:rPr>
        <w:br/>
        <w:t xml:space="preserve">4) </w:t>
      </w:r>
      <w:proofErr w:type="spellStart"/>
      <w:r w:rsidR="00FC3218">
        <w:rPr>
          <w:rFonts w:hint="eastAsia"/>
          <w:color w:val="000000" w:themeColor="text1"/>
        </w:rPr>
        <w:t>w</w:t>
      </w:r>
      <w:r w:rsidR="00FC3218">
        <w:rPr>
          <w:color w:val="000000" w:themeColor="text1"/>
        </w:rPr>
        <w:t>eak_ptr</w:t>
      </w:r>
      <w:proofErr w:type="spellEnd"/>
      <w:r w:rsidR="00FC3218">
        <w:rPr>
          <w:color w:val="000000" w:themeColor="text1"/>
        </w:rPr>
        <w:t>(</w:t>
      </w:r>
      <w:proofErr w:type="spellStart"/>
      <w:r w:rsidR="00FC3218">
        <w:rPr>
          <w:color w:val="000000" w:themeColor="text1"/>
        </w:rPr>
        <w:t>c++</w:t>
      </w:r>
      <w:proofErr w:type="spellEnd"/>
      <w:r w:rsidR="00FC3218">
        <w:rPr>
          <w:color w:val="000000" w:themeColor="text1"/>
        </w:rPr>
        <w:t xml:space="preserve"> 11): </w:t>
      </w:r>
      <w:proofErr w:type="spellStart"/>
      <w:r w:rsidR="00FC3218">
        <w:rPr>
          <w:color w:val="000000" w:themeColor="text1"/>
        </w:rPr>
        <w:t>shared_ptr</w:t>
      </w:r>
      <w:proofErr w:type="spellEnd"/>
      <w:r w:rsidR="00FC3218">
        <w:rPr>
          <w:color w:val="000000" w:themeColor="text1"/>
        </w:rPr>
        <w:t xml:space="preserve"> </w:t>
      </w:r>
      <w:r w:rsidR="00FC3218">
        <w:rPr>
          <w:rFonts w:hint="eastAsia"/>
          <w:color w:val="000000" w:themeColor="text1"/>
        </w:rPr>
        <w:t>두개가 서로 상호 참조를 하고 있으면</w:t>
      </w:r>
      <w:r w:rsidR="00FC3218">
        <w:rPr>
          <w:color w:val="000000" w:themeColor="text1"/>
        </w:rPr>
        <w:t xml:space="preserve">, </w:t>
      </w:r>
      <w:r w:rsidR="00FC3218">
        <w:rPr>
          <w:rFonts w:hint="eastAsia"/>
          <w:color w:val="000000" w:themeColor="text1"/>
        </w:rPr>
        <w:t>영원히 r</w:t>
      </w:r>
      <w:r w:rsidR="00FC3218">
        <w:rPr>
          <w:color w:val="000000" w:themeColor="text1"/>
        </w:rPr>
        <w:t xml:space="preserve">eset() </w:t>
      </w:r>
      <w:r w:rsidR="00FC3218">
        <w:rPr>
          <w:rFonts w:hint="eastAsia"/>
          <w:color w:val="000000" w:themeColor="text1"/>
        </w:rPr>
        <w:t xml:space="preserve">함수로 해제 할 수 없기 때문에 나온 </w:t>
      </w:r>
      <w:proofErr w:type="spellStart"/>
      <w:r w:rsidR="00FC3218">
        <w:rPr>
          <w:color w:val="000000" w:themeColor="text1"/>
        </w:rPr>
        <w:t>weak_ptr</w:t>
      </w:r>
      <w:proofErr w:type="spellEnd"/>
      <w:r w:rsidR="00FC3218">
        <w:rPr>
          <w:rFonts w:hint="eastAsia"/>
          <w:color w:val="000000" w:themeColor="text1"/>
        </w:rPr>
        <w:t>로 레퍼런스 카운터는 포함되지 않음.</w:t>
      </w:r>
      <w:r w:rsidR="006E24C0">
        <w:rPr>
          <w:color w:val="000000" w:themeColor="text1"/>
        </w:rPr>
        <w:br/>
        <w:t>5)</w:t>
      </w:r>
      <w:r w:rsidR="00FC3218">
        <w:rPr>
          <w:rFonts w:hint="eastAsia"/>
          <w:color w:val="000000" w:themeColor="text1"/>
        </w:rPr>
        <w:t xml:space="preserve"> </w:t>
      </w:r>
      <w:proofErr w:type="spellStart"/>
      <w:r w:rsidR="006E24C0">
        <w:rPr>
          <w:color w:val="000000" w:themeColor="text1"/>
        </w:rPr>
        <w:t>ComPtr</w:t>
      </w:r>
      <w:proofErr w:type="spellEnd"/>
      <w:r w:rsidR="006E24C0">
        <w:rPr>
          <w:color w:val="000000" w:themeColor="text1"/>
        </w:rPr>
        <w:t>: com</w:t>
      </w:r>
      <w:r w:rsidR="006E24C0">
        <w:rPr>
          <w:rFonts w:hint="eastAsia"/>
          <w:color w:val="000000" w:themeColor="text1"/>
        </w:rPr>
        <w:t>에서 사용하는 스마트 포인트 자세한 건 따로 서술</w:t>
      </w:r>
    </w:p>
    <w:p w14:paraId="3EDEBD30" w14:textId="50BB4AA7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E3735F9" wp14:editId="52EFB338">
                <wp:extent cx="5729242" cy="2844140"/>
                <wp:effectExtent l="0" t="0" r="24130" b="13970"/>
                <wp:docPr id="159" name="그룹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2" cy="2844140"/>
                          <a:chOff x="-1" y="0"/>
                          <a:chExt cx="5729242" cy="2844140"/>
                        </a:xfrm>
                      </wpg:grpSpPr>
                      <wps:wsp>
                        <wps:cNvPr id="16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1" y="288813"/>
                            <a:ext cx="5717540" cy="2555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9F4814" w14:textId="62F3A5E3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6E9D2FC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0),</w:t>
                              </w:r>
                            </w:p>
                            <w:p w14:paraId="1F3F0A10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viewport(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0.0f, 0.0f,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5071CBC6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scissorRect(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0, 0,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38A33B1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rtvDescriptorSize(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0), </w:t>
                              </w:r>
                            </w:p>
                            <w:p w14:paraId="691F3BE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directX12_fenceValue{}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/directX12_fenceValue(0)-&gt; directX12_fenceValue{}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6E4AA0A7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02114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constantBufferData{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},</w:t>
                              </w:r>
                            </w:p>
                            <w:p w14:paraId="2A5E300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directX12_pCbvDataBegin(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이니셜라이즈</w:t>
                              </w:r>
                              <w:proofErr w:type="spellEnd"/>
                            </w:p>
                            <w:p w14:paraId="7A64745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E1C4183" w14:textId="16B687EA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388CDD5" w14:textId="624D5C90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69DFE5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19D65EF1" w14:textId="56344858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04FD2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A714E9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directX12_constantBuffer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Unmap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맵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</w:t>
                              </w:r>
                            </w:p>
                            <w:p w14:paraId="17E1976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7A375D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스마트포인트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메모리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제거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안됬다면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가비지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컬렉터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부르기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널포인트로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1FAAC8A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directX12_pCbvDataBegin.release();</w:t>
                              </w:r>
                            </w:p>
                            <w:p w14:paraId="4CE4E7A3" w14:textId="75E138CF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9466F63" w14:textId="1BBC0272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735F9" id="그룹 159" o:spid="_x0000_s1166" style="width:451.1pt;height:223.95pt;mso-position-horizontal-relative:char;mso-position-vertical-relative:line" coordorigin="" coordsize="57292,28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">
                <v:shape id="_x0000_s1167" type="#_x0000_t202" style="position:absolute;left:117;top:2888;width:57175;height:25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99F4814" w14:textId="62F3A5E3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6E9D2FC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0),</w:t>
                        </w:r>
                      </w:p>
                      <w:p w14:paraId="1F3F0A10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viewport(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0.0f, 0.0f,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5071CBC6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scissorRect(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0, 0,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38A33B1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rtvDescriptorSize(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0), </w:t>
                        </w:r>
                      </w:p>
                      <w:p w14:paraId="691F3BE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directX12_fenceValue{}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/directX12_fenceValue(0)-&gt; directX12_fenceValue{}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6E4AA0A7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02114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constantBufferData{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},</w:t>
                        </w:r>
                      </w:p>
                      <w:p w14:paraId="2A5E300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directX12_pCbvDataBegin(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이니셜라이즈</w:t>
                        </w:r>
                        <w:proofErr w:type="spellEnd"/>
                      </w:p>
                      <w:p w14:paraId="7A64745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E1C4183" w14:textId="16B687EA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388CDD5" w14:textId="624D5C90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69DFE5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19D65EF1" w14:textId="56344858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04FD2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A714E9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directX12_constantBuffer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Unmap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맵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</w:t>
                        </w:r>
                      </w:p>
                      <w:p w14:paraId="17E1976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7A375D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스마트포인트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메모리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제거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안됬다면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가비지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컬렉터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부르기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널포인트로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1FAAC8A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directX12_pCbvDataBegin.release();</w:t>
                        </w:r>
                      </w:p>
                      <w:p w14:paraId="4CE4E7A3" w14:textId="75E138CF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6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9466F63" w14:textId="1BBC0272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2BC44E" w14:textId="5505E5BF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29C21FB" wp14:editId="1DAAA5DF">
                <wp:extent cx="5729238" cy="2012868"/>
                <wp:effectExtent l="0" t="0" r="24130" b="26035"/>
                <wp:docPr id="162" name="그룹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8" cy="2012868"/>
                          <a:chOff x="-1" y="0"/>
                          <a:chExt cx="5729238" cy="2012868"/>
                        </a:xfrm>
                      </wpg:grpSpPr>
                      <wps:wsp>
                        <wps:cNvPr id="16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7" y="288641"/>
                            <a:ext cx="5717540" cy="17242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7016A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7722011F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E91F726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0C3546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translationSpeed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0.005f;</w:t>
                              </w:r>
                            </w:p>
                            <w:p w14:paraId="108AE1E5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offsetBounds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1.25f;</w:t>
                              </w:r>
                            </w:p>
                            <w:p w14:paraId="3B08D141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C5073E4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directX12_constantBufferData.offset.x +=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translationSpeed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57AE465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(directX12_constantBufferData.offset.x &gt;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offsetBounds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2698C61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4DF5350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directX12_constantBufferData.offset.x = -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offsetBounds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30130DA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FBC021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directX12_pCbvDataBegin.get(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&amp;directX12_constantBufferData,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(directX12_constantBufferData));</w:t>
                              </w:r>
                            </w:p>
                            <w:p w14:paraId="071786CB" w14:textId="1AA85571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7E2AAD9" w14:textId="77777777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C21FB" id="그룹 162" o:spid="_x0000_s1169" style="width:451.1pt;height:158.5pt;mso-position-horizontal-relative:char;mso-position-vertical-relative:line" coordorigin="" coordsize="57292,20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">
                <v:shape id="_x0000_s1170" type="#_x0000_t202" style="position:absolute;left:116;top:2886;width:57176;height:17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f4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y/eIW/Z+IFMrsBAAD//wMAUEsBAi0AFAAGAAgAAAAhANvh9svuAAAAhQEAABMAAAAAAAAAAAAA&#10;AAAAAAAAAFtDb250ZW50X1R5cGVzXS54bWxQSwECLQAUAAYACAAAACEAWvQsW78AAAAVAQAACwAA&#10;AAAAAAAAAAAAAAAfAQAAX3JlbHMvLnJlbHNQSwECLQAUAAYACAAAACEAVCKH+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07016A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7722011F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E91F726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0C3546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translationSpeed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0.005f;</w:t>
                        </w:r>
                      </w:p>
                      <w:p w14:paraId="108AE1E5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offsetBounds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1.25f;</w:t>
                        </w:r>
                      </w:p>
                      <w:p w14:paraId="3B08D141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C5073E4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directX12_constantBufferData.offset.x +=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translationSpeed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57AE465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(directX12_constantBufferData.offset.x &gt;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offsetBounds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2698C61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4DF5350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directX12_constantBufferData.offset.x = -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offsetBounds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30130DA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FBC021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directX12_pCbvDataBegin.get(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&amp;directX12_constantBufferData,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(directX12_constantBufferData));</w:t>
                        </w:r>
                      </w:p>
                      <w:p w14:paraId="071786CB" w14:textId="1AA85571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7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47E2AAD9" w14:textId="77777777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BAF9E" w14:textId="6FCB7E3B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38AFAA6" wp14:editId="49C6EEFF">
                <wp:extent cx="5729237" cy="1698171"/>
                <wp:effectExtent l="0" t="0" r="24130" b="16510"/>
                <wp:docPr id="165" name="그룹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7" cy="1698171"/>
                          <a:chOff x="-1" y="0"/>
                          <a:chExt cx="5729237" cy="1698171"/>
                        </a:xfrm>
                      </wpg:grpSpPr>
                      <wps:wsp>
                        <wps:cNvPr id="16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6" y="288562"/>
                            <a:ext cx="5717540" cy="1409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DD695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400" w:firstLine="56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61FBEA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바인딩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여기에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디스크립터는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루트테이블에서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있음</w:t>
                              </w:r>
                            </w:p>
                            <w:p w14:paraId="5AE2949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416A4E7A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cbvHeapDesc.NumDescriptors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265162F5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cbvHeapDesc.Flags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D3D12_DESCRIPTOR_HEAP_FLAG_SHADER_VISIBLE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B4E132B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cbvHeapDesc.Type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D3D12_DESCRIPTOR_HEAP_TYPE_CBV_SRV_UAV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D421B03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B282E76" w14:textId="0C12F306" w:rsidR="001E1B97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&amp;cbvHeapDesc,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directX12_cbvHeap)));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0A8C12F" w14:textId="77777777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AFAA6" id="그룹 165" o:spid="_x0000_s1172" style="width:451.1pt;height:133.7pt;mso-position-horizontal-relative:char;mso-position-vertical-relative:line" coordorigin="" coordsize="57292,16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">
                <v:shape id="_x0000_s1173" type="#_x0000_t202" style="position:absolute;left:116;top:2885;width:57176;height:1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31DD695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400" w:firstLine="56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61FBEA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바인딩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여기에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디스크립터는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루트테이블에서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있음</w:t>
                        </w:r>
                      </w:p>
                      <w:p w14:paraId="5AE2949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416A4E7A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cbvHeapDesc.NumDescriptors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265162F5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cbvHeapDesc.Flags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D3D12_DESCRIPTOR_HEAP_FLAG_SHADER_VISIBLE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B4E132B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cbvHeapDesc.Type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D3D12_DESCRIPTOR_HEAP_TYPE_CBV_SRV_UAV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D421B03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B282E76" w14:textId="0C12F306" w:rsidR="001E1B97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&amp;cbvHeapDesc,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directX12_cbvHeap)));</w:t>
                        </w:r>
                      </w:p>
                    </w:txbxContent>
                  </v:textbox>
                </v:shape>
                <v:shape id="Text Box 14" o:spid="_x0000_s117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U5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+f&#10;zeH3mXyBXD8AAAD//wMAUEsBAi0AFAAGAAgAAAAhANvh9svuAAAAhQEAABMAAAAAAAAAAAAAAAAA&#10;AAAAAFtDb250ZW50X1R5cGVzXS54bWxQSwECLQAUAAYACAAAACEAWvQsW78AAAAVAQAACwAAAAAA&#10;AAAAAAAAAAAfAQAAX3JlbHMvLnJlbHNQSwECLQAUAAYACAAAACEAuaVOT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0A8C12F" w14:textId="77777777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B69637" w14:textId="3BC783B5" w:rsidR="00BA3AC9" w:rsidRDefault="00BA3AC9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57B8C7F" wp14:editId="52A41691">
                <wp:extent cx="5729234" cy="3307278"/>
                <wp:effectExtent l="0" t="0" r="24130" b="26670"/>
                <wp:docPr id="169" name="그룹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4" cy="3307278"/>
                          <a:chOff x="-1" y="0"/>
                          <a:chExt cx="5729234" cy="3307278"/>
                        </a:xfrm>
                      </wpg:grpSpPr>
                      <wps:wsp>
                        <wps:cNvPr id="17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3" y="288469"/>
                            <a:ext cx="5717540" cy="30188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3585C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상수버퍼</w:t>
                              </w:r>
                              <w:proofErr w:type="spellEnd"/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50595A16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EE1EC84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constantBufferSize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cb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바이트로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정렬</w:t>
                              </w:r>
                            </w:p>
                            <w:p w14:paraId="0C3B345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546DEF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000A52BA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714687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4F7536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constantBufferSize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F46645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A83341E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67341AF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directX12_constantBuffer)));</w:t>
                              </w:r>
                            </w:p>
                            <w:p w14:paraId="1EABA7CD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51130E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버퍼뷰를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5354C0A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D3D12_CONSTANT_BUFFER_VIEW_DESC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75707659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cbvDesc.BufferLocation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directX12_constantBuffer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6793BCD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cbvDesc.SizeInBytes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constantBufferSize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23F810E6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CreateConstantBufferView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directX12_cbvHeap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());</w:t>
                              </w:r>
                            </w:p>
                            <w:p w14:paraId="7EAD10E8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6E8DD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상수버퍼를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매핑하고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이것을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해제하지않는</w:t>
                              </w:r>
                              <w:proofErr w:type="spellEnd"/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이유는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닫힐때동안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사용할꺼기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</w:t>
                              </w:r>
                            </w:p>
                            <w:p w14:paraId="3C43566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(0, 0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안읽음</w:t>
                              </w:r>
                              <w:proofErr w:type="spellEnd"/>
                            </w:p>
                            <w:p w14:paraId="7E559DB4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&amp;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**&gt;(&amp;directX12_pCbvDataBegin)));</w:t>
                              </w:r>
                            </w:p>
                            <w:p w14:paraId="358FF3C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directX12_pCbvDataBegin.get(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&amp;directX12_constantBufferData,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(directX12_constantBufferData));</w:t>
                              </w:r>
                            </w:p>
                            <w:p w14:paraId="1C94CA33" w14:textId="6E872C92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31DB6A2" w14:textId="77777777" w:rsidR="00BA3AC9" w:rsidRPr="000F4FF0" w:rsidRDefault="00BA3AC9" w:rsidP="00BA3AC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8C7F" id="그룹 169" o:spid="_x0000_s1175" style="width:451.1pt;height:260.4pt;mso-position-horizontal-relative:char;mso-position-vertical-relative:line" coordorigin="" coordsize="57292,33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">
                <v:shape id="_x0000_s1176" type="#_x0000_t202" style="position:absolute;left:116;top:2884;width:57176;height:30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03585C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상수버퍼</w:t>
                        </w:r>
                        <w:proofErr w:type="spellEnd"/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50595A16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EE1EC84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constantBufferSize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cb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바이트로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정렬</w:t>
                        </w:r>
                      </w:p>
                      <w:p w14:paraId="0C3B345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546DEF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000A52BA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714687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4F7536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constantBufferSize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F46645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A83341E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67341AF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directX12_constantBuffer)));</w:t>
                        </w:r>
                      </w:p>
                      <w:p w14:paraId="1EABA7CD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51130E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버퍼뷰를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5354C0A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D3D12_CONSTANT_BUFFER_VIEW_DESC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75707659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cbvDesc.BufferLocation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directX12_constantBuffer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6793BCD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cbvDesc.SizeInBytes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constantBufferSize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23F810E6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CreateConstantBufferView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directX12_cbvHeap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());</w:t>
                        </w:r>
                      </w:p>
                      <w:p w14:paraId="7EAD10E8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6E8DD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상수버퍼를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매핑하고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이것을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해제하지않는</w:t>
                        </w:r>
                        <w:proofErr w:type="spellEnd"/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이유는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닫힐때동안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사용할꺼기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</w:t>
                        </w:r>
                      </w:p>
                      <w:p w14:paraId="3C43566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(0, 0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안읽음</w:t>
                        </w:r>
                        <w:proofErr w:type="spellEnd"/>
                      </w:p>
                      <w:p w14:paraId="7E559DB4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&amp;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**&gt;(&amp;directX12_pCbvDataBegin)));</w:t>
                        </w:r>
                      </w:p>
                      <w:p w14:paraId="358FF3C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directX12_pCbvDataBegin.get(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&amp;directX12_constantBufferData,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(directX12_constantBufferData));</w:t>
                        </w:r>
                      </w:p>
                      <w:p w14:paraId="1C94CA33" w14:textId="6E872C92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7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131DB6A2" w14:textId="77777777" w:rsidR="00BA3AC9" w:rsidRPr="000F4FF0" w:rsidRDefault="00BA3AC9" w:rsidP="00BA3AC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148FB1" w14:textId="0B3FC5FE" w:rsidR="00BA3AC9" w:rsidRDefault="00BA3AC9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7AE1BC" wp14:editId="5928BF4D">
                <wp:extent cx="5729236" cy="1318162"/>
                <wp:effectExtent l="0" t="0" r="24130" b="15875"/>
                <wp:docPr id="173" name="그룹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1318162"/>
                          <a:chOff x="-1" y="0"/>
                          <a:chExt cx="5729236" cy="1318162"/>
                        </a:xfrm>
                      </wpg:grpSpPr>
                      <wps:wsp>
                        <wps:cNvPr id="17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2"/>
                            <a:ext cx="5717540" cy="1029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B938B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directX12_cbvHeap.Get() };</w:t>
                              </w:r>
                            </w:p>
                            <w:p w14:paraId="51C0D45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SetDescriptorHeaps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D9DDE3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</w:p>
                            <w:p w14:paraId="2E339CF2" w14:textId="5C621BE6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SetGraphicsRootDescriptorTable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directX12_cbvHeap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GetGPUDescriptorHandleForHeapStart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D18C8C8" w14:textId="77777777" w:rsidR="00BA3AC9" w:rsidRPr="000F4FF0" w:rsidRDefault="00BA3AC9" w:rsidP="00BA3AC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AE1BC" id="그룹 173" o:spid="_x0000_s1178" style="width:451.1pt;height:103.8pt;mso-position-horizontal-relative:char;mso-position-vertical-relative:line" coordorigin="" coordsize="57292,1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">
                <v:shape id="_x0000_s1179" type="#_x0000_t202" style="position:absolute;left:116;top:2885;width:57176;height:10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9B938B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directX12_cbvHeap.Get() };</w:t>
                        </w:r>
                      </w:p>
                      <w:p w14:paraId="51C0D45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SetDescriptorHeaps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D9DDE3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</w:p>
                      <w:p w14:paraId="2E339CF2" w14:textId="5C621BE6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SetGraphicsRootDescriptorTable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directX12_cbvHeap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GetGPUDescriptorHandleForHeapStart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());</w:t>
                        </w:r>
                      </w:p>
                    </w:txbxContent>
                  </v:textbox>
                </v:shape>
                <v:shape id="Text Box 14" o:spid="_x0000_s118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D18C8C8" w14:textId="77777777" w:rsidR="00BA3AC9" w:rsidRPr="000F4FF0" w:rsidRDefault="00BA3AC9" w:rsidP="00BA3AC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22A8BF" w14:textId="7C1BE2E9" w:rsidR="00D13BCE" w:rsidRPr="00D13BCE" w:rsidRDefault="007E3775" w:rsidP="00D13BCE">
      <w:pPr>
        <w:rPr>
          <w:color w:val="000000" w:themeColor="text1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023032B" wp14:editId="19D8891E">
                <wp:extent cx="5729234" cy="2084118"/>
                <wp:effectExtent l="0" t="0" r="24130" b="11430"/>
                <wp:docPr id="176" name="그룹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4" cy="2084118"/>
                          <a:chOff x="-1" y="0"/>
                          <a:chExt cx="5729234" cy="2084118"/>
                        </a:xfrm>
                      </wpg:grpSpPr>
                      <wps:wsp>
                        <wps:cNvPr id="17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3" y="288379"/>
                            <a:ext cx="5717540" cy="1795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58DAE5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cbuffer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register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(b0)</w:t>
                              </w:r>
                            </w:p>
                            <w:p w14:paraId="58D276F4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D2A60D5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offset;</w:t>
                              </w:r>
                            </w:p>
                            <w:p w14:paraId="7DD19E52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padding[</w:t>
                              </w:r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15];</w:t>
                              </w:r>
                            </w:p>
                            <w:p w14:paraId="6DB3B2E9" w14:textId="5342F24F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710EA48F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PSInput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position : POSITION,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color : COLOR)</w:t>
                              </w:r>
                            </w:p>
                            <w:p w14:paraId="59CBE54E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E28B5C7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PSInput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result;</w:t>
                              </w:r>
                            </w:p>
                            <w:p w14:paraId="7AD28854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C4F43A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result.position</w:t>
                              </w:r>
                              <w:proofErr w:type="spellEnd"/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position + offset;</w:t>
                              </w:r>
                            </w:p>
                            <w:p w14:paraId="13DA3CB3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result.color</w:t>
                              </w:r>
                              <w:proofErr w:type="spellEnd"/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color;</w:t>
                              </w:r>
                            </w:p>
                            <w:p w14:paraId="36575A99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3B6291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result;</w:t>
                              </w:r>
                            </w:p>
                            <w:p w14:paraId="51C68908" w14:textId="2311058A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43D7C1F" w14:textId="63F9899C" w:rsidR="007E3775" w:rsidRPr="000F4FF0" w:rsidRDefault="007E3775" w:rsidP="007E377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shaders.hlsl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3032B" id="그룹 176" o:spid="_x0000_s1181" style="width:451.1pt;height:164.1pt;mso-position-horizontal-relative:char;mso-position-vertical-relative:line" coordorigin="" coordsize="57292,20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">
                <v:shape id="_x0000_s1182" type="#_x0000_t202" style="position:absolute;left:116;top:2883;width:57176;height:179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158DAE5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cbuffer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register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(b0)</w:t>
                        </w:r>
                      </w:p>
                      <w:p w14:paraId="58D276F4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D2A60D5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offset;</w:t>
                        </w:r>
                      </w:p>
                      <w:p w14:paraId="7DD19E52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padding[</w:t>
                        </w:r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15];</w:t>
                        </w:r>
                      </w:p>
                      <w:p w14:paraId="6DB3B2E9" w14:textId="5342F24F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710EA48F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PSInput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position : POSITION,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color : COLOR)</w:t>
                        </w:r>
                      </w:p>
                      <w:p w14:paraId="59CBE54E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E28B5C7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PSInput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result;</w:t>
                        </w:r>
                      </w:p>
                      <w:p w14:paraId="7AD28854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C4F43A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result.position</w:t>
                        </w:r>
                        <w:proofErr w:type="spellEnd"/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position + offset;</w:t>
                        </w:r>
                      </w:p>
                      <w:p w14:paraId="13DA3CB3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result.color</w:t>
                        </w:r>
                        <w:proofErr w:type="spellEnd"/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color;</w:t>
                        </w:r>
                      </w:p>
                      <w:p w14:paraId="36575A99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3B6291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result;</w:t>
                        </w:r>
                      </w:p>
                      <w:p w14:paraId="51C68908" w14:textId="2311058A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8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043D7C1F" w14:textId="63F9899C" w:rsidR="007E3775" w:rsidRPr="000F4FF0" w:rsidRDefault="007E3775" w:rsidP="007E377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shaders.hlsl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733735" w14:textId="47874F35" w:rsidR="00715432" w:rsidRDefault="00592DDF" w:rsidP="003A30EF">
      <w:pPr>
        <w:rPr>
          <w:color w:val="000000" w:themeColor="text1"/>
        </w:rPr>
      </w:pPr>
      <w:r w:rsidRPr="00592DDF">
        <w:rPr>
          <w:color w:val="000000" w:themeColor="text1"/>
        </w:rPr>
        <w:t>Structured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uffer(</w:t>
      </w:r>
      <w:r>
        <w:rPr>
          <w:rFonts w:hint="eastAsia"/>
          <w:color w:val="000000" w:themeColor="text1"/>
        </w:rPr>
        <w:t xml:space="preserve">구조적 버퍼)는 </w:t>
      </w:r>
      <w:r w:rsidR="00C21006">
        <w:rPr>
          <w:color w:val="000000" w:themeColor="text1"/>
        </w:rPr>
        <w:t>D</w:t>
      </w:r>
      <w:r>
        <w:rPr>
          <w:color w:val="000000" w:themeColor="text1"/>
        </w:rPr>
        <w:t xml:space="preserve">irectX11에 </w:t>
      </w:r>
      <w:r>
        <w:rPr>
          <w:rFonts w:hint="eastAsia"/>
          <w:color w:val="000000" w:themeColor="text1"/>
        </w:rPr>
        <w:t>새로 추가되었습니다.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단순히 색상과 </w:t>
      </w:r>
      <w:proofErr w:type="spellStart"/>
      <w:r>
        <w:rPr>
          <w:color w:val="000000" w:themeColor="text1"/>
        </w:rPr>
        <w:t>xyza</w:t>
      </w:r>
      <w:proofErr w:type="spellEnd"/>
      <w:r>
        <w:rPr>
          <w:rFonts w:hint="eastAsia"/>
          <w:color w:val="000000" w:themeColor="text1"/>
        </w:rPr>
        <w:t xml:space="preserve">인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 xml:space="preserve">차원 </w:t>
      </w:r>
      <w:proofErr w:type="spellStart"/>
      <w:r>
        <w:rPr>
          <w:rFonts w:hint="eastAsia"/>
          <w:color w:val="000000" w:themeColor="text1"/>
        </w:rPr>
        <w:t>백터이상의</w:t>
      </w:r>
      <w:proofErr w:type="spellEnd"/>
      <w:r>
        <w:rPr>
          <w:rFonts w:hint="eastAsia"/>
          <w:color w:val="000000" w:themeColor="text1"/>
        </w:rPr>
        <w:t xml:space="preserve"> 데이터 구조에서 </w:t>
      </w:r>
      <w:r>
        <w:rPr>
          <w:color w:val="000000" w:themeColor="text1"/>
        </w:rPr>
        <w:t>GPU</w:t>
      </w:r>
      <w:r>
        <w:rPr>
          <w:rFonts w:hint="eastAsia"/>
          <w:color w:val="000000" w:themeColor="text1"/>
        </w:rPr>
        <w:t>를 표현하기 매우 편리합니다.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하지만 D</w:t>
      </w:r>
      <w:r>
        <w:rPr>
          <w:color w:val="000000" w:themeColor="text1"/>
        </w:rPr>
        <w:t>irectX11</w:t>
      </w:r>
      <w:r>
        <w:rPr>
          <w:rFonts w:hint="eastAsia"/>
          <w:color w:val="000000" w:themeColor="text1"/>
        </w:rPr>
        <w:t>에서는 개발할 때 주의해야 할 점이 있습니다.</w:t>
      </w:r>
      <w:r>
        <w:rPr>
          <w:color w:val="000000" w:themeColor="text1"/>
        </w:rPr>
        <w:t xml:space="preserve"> </w:t>
      </w:r>
      <w:r w:rsidR="00715432">
        <w:rPr>
          <w:rFonts w:hint="eastAsia"/>
          <w:color w:val="000000" w:themeColor="text1"/>
        </w:rPr>
        <w:t>그것은 바로 캐쉬 라인입니다.</w:t>
      </w:r>
      <w:r w:rsidR="003A30EF">
        <w:rPr>
          <w:rFonts w:hint="eastAsia"/>
          <w:color w:val="000000" w:themeColor="text1"/>
        </w:rPr>
        <w:t xml:space="preserve"> </w:t>
      </w:r>
      <w:proofErr w:type="spellStart"/>
      <w:r w:rsidR="003A30EF">
        <w:rPr>
          <w:rFonts w:hint="eastAsia"/>
          <w:color w:val="000000" w:themeColor="text1"/>
        </w:rPr>
        <w:t>캐쉬라인이란</w:t>
      </w:r>
      <w:proofErr w:type="spellEnd"/>
      <w:r w:rsidR="003A30EF">
        <w:rPr>
          <w:color w:val="000000" w:themeColor="text1"/>
        </w:rPr>
        <w:t xml:space="preserve">: </w:t>
      </w:r>
      <w:r w:rsidR="003A30EF">
        <w:rPr>
          <w:rFonts w:hint="eastAsia"/>
          <w:color w:val="000000" w:themeColor="text1"/>
        </w:rPr>
        <w:t xml:space="preserve">캐쉬와 </w:t>
      </w:r>
      <w:proofErr w:type="spellStart"/>
      <w:r w:rsidR="003A30EF">
        <w:rPr>
          <w:rFonts w:hint="eastAsia"/>
          <w:color w:val="000000" w:themeColor="text1"/>
        </w:rPr>
        <w:t>메인메모리</w:t>
      </w:r>
      <w:proofErr w:type="spellEnd"/>
      <w:r w:rsidR="003A30EF">
        <w:rPr>
          <w:rFonts w:hint="eastAsia"/>
          <w:color w:val="000000" w:themeColor="text1"/>
        </w:rPr>
        <w:t xml:space="preserve"> 사이의 데이터 전송 속도입니다.</w:t>
      </w:r>
      <w:r w:rsidR="003A30EF">
        <w:rPr>
          <w:color w:val="000000" w:themeColor="text1"/>
        </w:rPr>
        <w:t xml:space="preserve"> </w:t>
      </w:r>
      <w:r w:rsidR="003A30EF">
        <w:rPr>
          <w:rFonts w:hint="eastAsia"/>
          <w:color w:val="000000" w:themeColor="text1"/>
        </w:rPr>
        <w:t xml:space="preserve">흔히 사람들은 </w:t>
      </w:r>
      <w:proofErr w:type="spellStart"/>
      <w:r w:rsidR="003A30EF">
        <w:rPr>
          <w:rFonts w:hint="eastAsia"/>
          <w:color w:val="000000" w:themeColor="text1"/>
        </w:rPr>
        <w:t>시간복잡도로만</w:t>
      </w:r>
      <w:proofErr w:type="spellEnd"/>
      <w:r w:rsidR="003A30EF">
        <w:rPr>
          <w:rFonts w:hint="eastAsia"/>
          <w:color w:val="000000" w:themeColor="text1"/>
        </w:rPr>
        <w:t xml:space="preserve"> 속도를 측정하는데 </w:t>
      </w:r>
      <w:r w:rsidR="00D13BCE">
        <w:rPr>
          <w:rFonts w:hint="eastAsia"/>
          <w:color w:val="000000" w:themeColor="text1"/>
        </w:rPr>
        <w:t>캐쉬 라인을</w:t>
      </w:r>
      <w:r w:rsidR="003A30EF">
        <w:rPr>
          <w:rFonts w:hint="eastAsia"/>
          <w:color w:val="000000" w:themeColor="text1"/>
        </w:rPr>
        <w:t xml:space="preserve"> 잘못 </w:t>
      </w:r>
      <w:r w:rsidR="00D13BCE">
        <w:rPr>
          <w:rFonts w:hint="eastAsia"/>
          <w:color w:val="000000" w:themeColor="text1"/>
        </w:rPr>
        <w:t>쓰게 되면</w:t>
      </w:r>
      <w:r w:rsidR="003A30EF">
        <w:rPr>
          <w:rFonts w:hint="eastAsia"/>
          <w:color w:val="000000" w:themeColor="text1"/>
        </w:rPr>
        <w:t xml:space="preserve"> </w:t>
      </w:r>
      <w:r w:rsidR="003A30EF">
        <w:rPr>
          <w:color w:val="000000" w:themeColor="text1"/>
        </w:rPr>
        <w:t>O(n)</w:t>
      </w:r>
      <w:r w:rsidR="003A30EF">
        <w:rPr>
          <w:rFonts w:hint="eastAsia"/>
          <w:color w:val="000000" w:themeColor="text1"/>
        </w:rPr>
        <w:t xml:space="preserve">의 속도가 </w:t>
      </w:r>
      <w:r w:rsidR="003A30EF">
        <w:rPr>
          <w:color w:val="000000" w:themeColor="text1"/>
        </w:rPr>
        <w:t>O(1)보</w:t>
      </w:r>
      <w:r w:rsidR="003A30EF">
        <w:rPr>
          <w:rFonts w:hint="eastAsia"/>
          <w:color w:val="000000" w:themeColor="text1"/>
        </w:rPr>
        <w:t>다 빠를 수 있습니다.</w:t>
      </w:r>
      <w:r w:rsidR="00715432">
        <w:rPr>
          <w:color w:val="000000" w:themeColor="text1"/>
        </w:rPr>
        <w:br/>
      </w:r>
      <w:r w:rsidR="00F97E8B">
        <w:rPr>
          <w:noProof/>
        </w:rPr>
        <mc:AlternateContent>
          <mc:Choice Requires="wps">
            <w:drawing>
              <wp:inline distT="0" distB="0" distL="0" distR="0" wp14:anchorId="7AE76337" wp14:editId="19D63A21">
                <wp:extent cx="1584119" cy="1015340"/>
                <wp:effectExtent l="19050" t="19050" r="16510" b="13970"/>
                <wp:docPr id="15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119" cy="10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C70C24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 Foo</w:t>
                            </w:r>
                          </w:p>
                          <w:p w14:paraId="3D2997EC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FB60036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Position;</w:t>
                            </w:r>
                          </w:p>
                          <w:p w14:paraId="043322C3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gramStart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float  Radius</w:t>
                            </w:r>
                            <w:proofErr w:type="gramEnd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8C95228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1E618EAB" w14:textId="77777777" w:rsidR="00F97E8B" w:rsidRPr="007E3775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StructuredBuffer</w:t>
                            </w:r>
                            <w:proofErr w:type="spellEnd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&lt;Foo&gt; </w:t>
                            </w:r>
                            <w:proofErr w:type="spellStart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FooBuf</w:t>
                            </w:r>
                            <w:proofErr w:type="spellEnd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E76337" id="_x0000_s1184" type="#_x0000_t202" style="width:124.75pt;height:7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26C70C24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 Foo</w:t>
                      </w:r>
                    </w:p>
                    <w:p w14:paraId="3D2997EC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7FB60036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Position;</w:t>
                      </w:r>
                    </w:p>
                    <w:p w14:paraId="043322C3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proofErr w:type="gramStart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float  Radius</w:t>
                      </w:r>
                      <w:proofErr w:type="gramEnd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38C95228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1E618EAB" w14:textId="77777777" w:rsidR="00F97E8B" w:rsidRPr="007E3775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StructuredBuffer</w:t>
                      </w:r>
                      <w:proofErr w:type="spellEnd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&lt;Foo&gt; </w:t>
                      </w:r>
                      <w:proofErr w:type="spellStart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FooBuf</w:t>
                      </w:r>
                      <w:proofErr w:type="spellEnd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0B3AA" w14:textId="5BC503C7" w:rsidR="00C21006" w:rsidRDefault="003A30EF" w:rsidP="00C2100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</w:t>
      </w:r>
      <w:r>
        <w:rPr>
          <w:color w:val="000000" w:themeColor="text1"/>
        </w:rPr>
        <w:t>20(16+4)</w:t>
      </w:r>
      <w:r>
        <w:rPr>
          <w:rFonts w:hint="eastAsia"/>
          <w:color w:val="000000" w:themeColor="text1"/>
        </w:rPr>
        <w:t>바이트의 구조체를 선언했다고 합시다.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내 캐쉬 크기가 </w:t>
      </w:r>
      <w:r>
        <w:rPr>
          <w:color w:val="000000" w:themeColor="text1"/>
        </w:rPr>
        <w:t>128</w:t>
      </w:r>
      <w:r>
        <w:rPr>
          <w:rFonts w:hint="eastAsia"/>
          <w:color w:val="000000" w:themeColor="text1"/>
        </w:rPr>
        <w:t xml:space="preserve">바이트이고 지금 현재 </w:t>
      </w:r>
      <w:r>
        <w:rPr>
          <w:color w:val="000000" w:themeColor="text1"/>
        </w:rPr>
        <w:t>110</w:t>
      </w:r>
      <w:r>
        <w:rPr>
          <w:rFonts w:hint="eastAsia"/>
          <w:color w:val="000000" w:themeColor="text1"/>
        </w:rPr>
        <w:t>바이트의 캐쉬를 사용했다고 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그러면 </w:t>
      </w:r>
      <w:r>
        <w:rPr>
          <w:color w:val="000000" w:themeColor="text1"/>
        </w:rPr>
        <w:t>20</w:t>
      </w:r>
      <w:r>
        <w:rPr>
          <w:rFonts w:hint="eastAsia"/>
          <w:color w:val="000000" w:themeColor="text1"/>
        </w:rPr>
        <w:t xml:space="preserve">을 채우기 위해 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 xml:space="preserve">의 캐쉬를 쓰고 다음 </w:t>
      </w:r>
      <w:r>
        <w:rPr>
          <w:color w:val="000000" w:themeColor="text1"/>
        </w:rPr>
        <w:t>n+1</w:t>
      </w:r>
      <w:r>
        <w:rPr>
          <w:rFonts w:hint="eastAsia"/>
          <w:color w:val="000000" w:themeColor="text1"/>
        </w:rPr>
        <w:t xml:space="preserve">번째 캐쉬 라인에 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을 사용하게 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그러면</w:t>
      </w:r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두개의 캐쉬 라인은 액세스 해야 합니다.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그럼 성능의 속도는 </w:t>
      </w:r>
      <w:r w:rsidR="004B733C">
        <w:rPr>
          <w:color w:val="000000" w:themeColor="text1"/>
        </w:rPr>
        <w:t>10</w:t>
      </w:r>
      <w:r w:rsidR="004B733C">
        <w:rPr>
          <w:rFonts w:hint="eastAsia"/>
          <w:color w:val="000000" w:themeColor="text1"/>
        </w:rPr>
        <w:t>%정도 느려지게 됩니다.</w:t>
      </w:r>
      <w:r>
        <w:rPr>
          <w:color w:val="000000" w:themeColor="text1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7C5343A4" wp14:editId="229B1DD9">
                <wp:extent cx="1584119" cy="1210046"/>
                <wp:effectExtent l="19050" t="19050" r="16510" b="28575"/>
                <wp:docPr id="15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119" cy="12100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E3C61A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 Foo</w:t>
                            </w:r>
                          </w:p>
                          <w:p w14:paraId="1D33AABD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229DF96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Position;</w:t>
                            </w:r>
                          </w:p>
                          <w:p w14:paraId="7B736FE8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gramStart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float  Radius</w:t>
                            </w:r>
                            <w:proofErr w:type="gramEnd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698FF22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pad0;</w:t>
                            </w:r>
                          </w:p>
                          <w:p w14:paraId="06808BE7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pad1;</w:t>
                            </w:r>
                          </w:p>
                          <w:p w14:paraId="0C83DA83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pad2;</w:t>
                            </w:r>
                          </w:p>
                          <w:p w14:paraId="396292E8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71FEC605" w14:textId="15AA946B" w:rsidR="003A30EF" w:rsidRPr="007E3775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StructuredBuffer</w:t>
                            </w:r>
                            <w:proofErr w:type="spellEnd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&lt;Foo&gt; </w:t>
                            </w:r>
                            <w:proofErr w:type="spellStart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FooBuf</w:t>
                            </w:r>
                            <w:proofErr w:type="spellEnd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5343A4" id="_x0000_s1185" type="#_x0000_t202" style="width:124.7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60E3C61A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 Foo</w:t>
                      </w:r>
                    </w:p>
                    <w:p w14:paraId="1D33AABD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6229DF96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Position;</w:t>
                      </w:r>
                    </w:p>
                    <w:p w14:paraId="7B736FE8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proofErr w:type="gramStart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float  Radius</w:t>
                      </w:r>
                      <w:proofErr w:type="gramEnd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1698FF22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pad0;</w:t>
                      </w:r>
                    </w:p>
                    <w:p w14:paraId="06808BE7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pad1;</w:t>
                      </w:r>
                    </w:p>
                    <w:p w14:paraId="0C83DA83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pad2;</w:t>
                      </w:r>
                    </w:p>
                    <w:p w14:paraId="396292E8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71FEC605" w14:textId="15AA946B" w:rsidR="003A30EF" w:rsidRPr="007E3775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StructuredBuffer</w:t>
                      </w:r>
                      <w:proofErr w:type="spellEnd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&lt;Foo&gt; </w:t>
                      </w:r>
                      <w:proofErr w:type="spellStart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FooBuf</w:t>
                      </w:r>
                      <w:proofErr w:type="spellEnd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color w:val="000000" w:themeColor="text1"/>
        </w:rPr>
        <w:br/>
      </w:r>
      <w:r w:rsidR="004B733C">
        <w:rPr>
          <w:rFonts w:hint="eastAsia"/>
          <w:color w:val="000000" w:themeColor="text1"/>
        </w:rPr>
        <w:t xml:space="preserve">위의 문제점을 해결하기 위해서 </w:t>
      </w:r>
      <w:proofErr w:type="spellStart"/>
      <w:r w:rsidR="004B733C">
        <w:rPr>
          <w:rFonts w:hint="eastAsia"/>
          <w:color w:val="000000" w:themeColor="text1"/>
        </w:rPr>
        <w:t>패딩값이라는</w:t>
      </w:r>
      <w:proofErr w:type="spellEnd"/>
      <w:r w:rsidR="004B733C">
        <w:rPr>
          <w:rFonts w:hint="eastAsia"/>
          <w:color w:val="000000" w:themeColor="text1"/>
        </w:rPr>
        <w:t xml:space="preserve"> 것을 넣어 줍니다.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그리고 데이터 구조체의 크기를 </w:t>
      </w:r>
      <w:r w:rsidR="004B733C">
        <w:rPr>
          <w:color w:val="000000" w:themeColor="text1"/>
        </w:rPr>
        <w:t>1, 2, 4, 8, 16, 32, 64, 128</w:t>
      </w:r>
      <w:r w:rsidR="004B733C">
        <w:rPr>
          <w:rFonts w:hint="eastAsia"/>
          <w:color w:val="000000" w:themeColor="text1"/>
        </w:rPr>
        <w:t xml:space="preserve">처럼 캐쉬 라인의 </w:t>
      </w:r>
      <w:r w:rsidR="004B733C">
        <w:rPr>
          <w:color w:val="000000" w:themeColor="text1"/>
        </w:rPr>
        <w:t>2</w:t>
      </w:r>
      <w:r w:rsidR="004B733C">
        <w:rPr>
          <w:rFonts w:hint="eastAsia"/>
          <w:color w:val="000000" w:themeColor="text1"/>
        </w:rPr>
        <w:t>^</w:t>
      </w:r>
      <w:r w:rsidR="004B733C">
        <w:rPr>
          <w:color w:val="000000" w:themeColor="text1"/>
        </w:rPr>
        <w:t>n</w:t>
      </w:r>
      <w:r w:rsidR="004B733C">
        <w:rPr>
          <w:rFonts w:hint="eastAsia"/>
          <w:color w:val="000000" w:themeColor="text1"/>
        </w:rPr>
        <w:t>으로 맞춰 줘야 합니다</w:t>
      </w:r>
      <w:r w:rsidR="004B733C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>서버-클라이언트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>통신에도 이런 문제점을 해결하기 위해서</w:t>
      </w:r>
      <w:r w:rsidR="004B733C" w:rsidRPr="004B733C">
        <w:rPr>
          <w:color w:val="000000" w:themeColor="text1"/>
        </w:rPr>
        <w:t xml:space="preserve"> #pragma pack(1)</w:t>
      </w:r>
      <w:r w:rsidR="004B733C">
        <w:rPr>
          <w:rFonts w:hint="eastAsia"/>
          <w:color w:val="000000" w:themeColor="text1"/>
        </w:rPr>
        <w:t xml:space="preserve">을 구조체 위에 선언하여 </w:t>
      </w:r>
      <w:r w:rsidR="004B733C">
        <w:rPr>
          <w:color w:val="000000" w:themeColor="text1"/>
        </w:rPr>
        <w:t>1</w:t>
      </w:r>
      <w:r w:rsidR="004B733C">
        <w:rPr>
          <w:rFonts w:hint="eastAsia"/>
          <w:color w:val="000000" w:themeColor="text1"/>
        </w:rPr>
        <w:t>바이트씩 잘라서 사용할 수 있도록 만들어 줍니다.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하지만 </w:t>
      </w:r>
      <w:r w:rsidR="004B733C">
        <w:rPr>
          <w:color w:val="000000" w:themeColor="text1"/>
        </w:rPr>
        <w:t xml:space="preserve">DirectX11의 </w:t>
      </w:r>
      <w:r w:rsidR="004B733C">
        <w:rPr>
          <w:rFonts w:hint="eastAsia"/>
          <w:color w:val="000000" w:themeColor="text1"/>
        </w:rPr>
        <w:t>H</w:t>
      </w:r>
      <w:r w:rsidR="004B733C">
        <w:rPr>
          <w:color w:val="000000" w:themeColor="text1"/>
        </w:rPr>
        <w:t>LSL</w:t>
      </w:r>
      <w:r w:rsidR="004B733C">
        <w:rPr>
          <w:rFonts w:hint="eastAsia"/>
          <w:color w:val="000000" w:themeColor="text1"/>
        </w:rPr>
        <w:t xml:space="preserve">에서는 불가능하여 </w:t>
      </w:r>
      <w:proofErr w:type="spellStart"/>
      <w:r w:rsidR="004B733C">
        <w:rPr>
          <w:rFonts w:hint="eastAsia"/>
          <w:color w:val="000000" w:themeColor="text1"/>
        </w:rPr>
        <w:t>패딩값을</w:t>
      </w:r>
      <w:proofErr w:type="spellEnd"/>
      <w:r w:rsidR="004B733C">
        <w:rPr>
          <w:rFonts w:hint="eastAsia"/>
          <w:color w:val="000000" w:themeColor="text1"/>
        </w:rPr>
        <w:t xml:space="preserve"> 넣어 맞춰줘야 했습니다.</w:t>
      </w:r>
      <w:r w:rsidR="004B733C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작성하면 분명 캐쉬 적중률</w:t>
      </w:r>
      <w:r w:rsidR="00C21006">
        <w:rPr>
          <w:color w:val="000000" w:themeColor="text1"/>
        </w:rPr>
        <w:t>(</w:t>
      </w:r>
      <w:r w:rsidR="00C21006">
        <w:rPr>
          <w:rFonts w:hint="eastAsia"/>
          <w:color w:val="000000" w:themeColor="text1"/>
        </w:rPr>
        <w:t>캐쉬에 원하는 구조체가 올라가 있는 빈도)는 증가합니다 하지만 다른 문제점이 발생합니다.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 xml:space="preserve">바로 </w:t>
      </w:r>
      <w:proofErr w:type="spellStart"/>
      <w:r w:rsidR="00C21006">
        <w:rPr>
          <w:rFonts w:hint="eastAsia"/>
          <w:color w:val="000000" w:themeColor="text1"/>
        </w:rPr>
        <w:t>커다른</w:t>
      </w:r>
      <w:proofErr w:type="spellEnd"/>
      <w:r w:rsidR="00C21006">
        <w:rPr>
          <w:rFonts w:hint="eastAsia"/>
          <w:color w:val="000000" w:themeColor="text1"/>
        </w:rPr>
        <w:t xml:space="preserve"> 구조체를 선언할 경우가 됩니다.</w:t>
      </w:r>
      <w:r w:rsidR="00C21006">
        <w:rPr>
          <w:color w:val="000000" w:themeColor="text1"/>
        </w:rPr>
        <w:t xml:space="preserve"> for</w:t>
      </w:r>
      <w:r w:rsidR="00C21006">
        <w:rPr>
          <w:rFonts w:hint="eastAsia"/>
          <w:color w:val="000000" w:themeColor="text1"/>
        </w:rPr>
        <w:t xml:space="preserve">루프를 돌려서 빛을 </w:t>
      </w:r>
      <w:r w:rsidR="00C21006">
        <w:rPr>
          <w:rFonts w:hint="eastAsia"/>
          <w:color w:val="000000" w:themeColor="text1"/>
        </w:rPr>
        <w:lastRenderedPageBreak/>
        <w:t>처리해야 되는 경우 구조체 크기는</w:t>
      </w:r>
      <w:r w:rsidR="00C21006">
        <w:rPr>
          <w:color w:val="000000" w:themeColor="text1"/>
        </w:rPr>
        <w:t xml:space="preserve"> 128</w:t>
      </w:r>
      <w:r w:rsidR="00C21006">
        <w:rPr>
          <w:rFonts w:hint="eastAsia"/>
          <w:color w:val="000000" w:themeColor="text1"/>
        </w:rPr>
        <w:t>이상 넘어가게 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되면 대기시간을 해결하지 못하기 때문에 스레드 간의 공유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메모리 사용하여 병렬로 처리하는 것을 권장합니다.</w:t>
      </w:r>
      <w:r w:rsidR="00E66542">
        <w:rPr>
          <w:color w:val="000000" w:themeColor="text1"/>
        </w:rPr>
        <w:t xml:space="preserve"> </w:t>
      </w:r>
      <w:r w:rsidR="00C21006">
        <w:rPr>
          <w:color w:val="000000" w:themeColor="text1"/>
        </w:rPr>
        <w:t>(</w:t>
      </w:r>
      <w:proofErr w:type="spellStart"/>
      <w:r w:rsidR="00C21006" w:rsidRPr="00C21006">
        <w:rPr>
          <w:color w:val="000000" w:themeColor="text1"/>
        </w:rPr>
        <w:t>GroupSharedMemoryBarrierWithGroupSync</w:t>
      </w:r>
      <w:proofErr w:type="spellEnd"/>
      <w:r w:rsidR="00C21006" w:rsidRPr="00C21006">
        <w:rPr>
          <w:color w:val="000000" w:themeColor="text1"/>
        </w:rPr>
        <w:t>()</w:t>
      </w:r>
      <w:r w:rsidR="00C21006">
        <w:rPr>
          <w:color w:val="000000" w:themeColor="text1"/>
        </w:rPr>
        <w:t xml:space="preserve">) </w:t>
      </w:r>
      <w:r w:rsidR="00C21006">
        <w:rPr>
          <w:rFonts w:hint="eastAsia"/>
          <w:color w:val="000000" w:themeColor="text1"/>
        </w:rPr>
        <w:t>하지만 공유메모리가 원천적인 해답이 되지 못합니다.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이유는 한 곳에 모든 데이터를 올리고 모든 쓰레드가 메모리 처리를 위해 참조하기 때문입니다.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되면 데이터 중복을 피할 수가 없습니다.</w:t>
      </w:r>
    </w:p>
    <w:p w14:paraId="09901FC1" w14:textId="62198EFA" w:rsidR="003A5AC1" w:rsidRDefault="00C21006" w:rsidP="00C2100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이런 방법 문제를 해결하기 위해서</w:t>
      </w:r>
      <w:r w:rsidR="000D4AFC">
        <w:rPr>
          <w:rFonts w:hint="eastAsia"/>
          <w:color w:val="000000" w:themeColor="text1"/>
        </w:rPr>
        <w:t xml:space="preserve"> </w:t>
      </w:r>
      <w:r w:rsidR="000D4AFC">
        <w:rPr>
          <w:color w:val="000000" w:themeColor="text1"/>
        </w:rPr>
        <w:t>DirectX12</w:t>
      </w:r>
      <w:r w:rsidR="000D4AFC">
        <w:rPr>
          <w:rFonts w:hint="eastAsia"/>
          <w:color w:val="000000" w:themeColor="text1"/>
        </w:rPr>
        <w:t>에서는</w:t>
      </w:r>
      <w:r>
        <w:rPr>
          <w:rFonts w:hint="eastAsia"/>
          <w:color w:val="000000" w:themeColor="text1"/>
        </w:rPr>
        <w:t xml:space="preserve"> 상수 버퍼</w:t>
      </w:r>
      <w:r w:rsidR="008F035D">
        <w:rPr>
          <w:rFonts w:hint="eastAsia"/>
          <w:color w:val="000000" w:themeColor="text1"/>
        </w:rPr>
        <w:t>(c</w:t>
      </w:r>
      <w:r w:rsidR="008F035D">
        <w:rPr>
          <w:color w:val="000000" w:themeColor="text1"/>
        </w:rPr>
        <w:t>onst</w:t>
      </w:r>
      <w:r w:rsidR="003F0A35">
        <w:rPr>
          <w:color w:val="000000" w:themeColor="text1"/>
        </w:rPr>
        <w:t>ant</w:t>
      </w:r>
      <w:r w:rsidR="008F035D">
        <w:rPr>
          <w:color w:val="000000" w:themeColor="text1"/>
        </w:rPr>
        <w:t xml:space="preserve"> buffer)</w:t>
      </w:r>
      <w:r>
        <w:rPr>
          <w:rFonts w:hint="eastAsia"/>
          <w:color w:val="000000" w:themeColor="text1"/>
        </w:rPr>
        <w:t xml:space="preserve">를 </w:t>
      </w:r>
      <w:r w:rsidR="000D4AFC">
        <w:rPr>
          <w:rFonts w:hint="eastAsia"/>
          <w:color w:val="000000" w:themeColor="text1"/>
        </w:rPr>
        <w:t>변경되었습니다.</w:t>
      </w:r>
      <w:r w:rsidR="00B33129">
        <w:rPr>
          <w:rFonts w:hint="eastAsia"/>
          <w:color w:val="000000" w:themeColor="text1"/>
        </w:rPr>
        <w:t xml:space="preserve"> 상수</w:t>
      </w:r>
      <w:r w:rsidR="00216563">
        <w:rPr>
          <w:rFonts w:hint="eastAsia"/>
          <w:color w:val="000000" w:themeColor="text1"/>
        </w:rPr>
        <w:t xml:space="preserve"> </w:t>
      </w:r>
      <w:proofErr w:type="spellStart"/>
      <w:r w:rsidR="00B33129">
        <w:rPr>
          <w:rFonts w:hint="eastAsia"/>
          <w:color w:val="000000" w:themeColor="text1"/>
        </w:rPr>
        <w:t>버퍼란</w:t>
      </w:r>
      <w:proofErr w:type="spellEnd"/>
      <w:r w:rsidR="00B33129">
        <w:rPr>
          <w:color w:val="000000" w:themeColor="text1"/>
        </w:rPr>
        <w:t xml:space="preserve"> CPU</w:t>
      </w:r>
      <w:r w:rsidR="00B33129">
        <w:rPr>
          <w:rFonts w:hint="eastAsia"/>
          <w:color w:val="000000" w:themeColor="text1"/>
        </w:rPr>
        <w:t>에서 G</w:t>
      </w:r>
      <w:r w:rsidR="00B33129">
        <w:rPr>
          <w:color w:val="000000" w:themeColor="text1"/>
        </w:rPr>
        <w:t>PU</w:t>
      </w:r>
      <w:r w:rsidR="00B33129">
        <w:rPr>
          <w:rFonts w:hint="eastAsia"/>
          <w:color w:val="000000" w:themeColor="text1"/>
        </w:rPr>
        <w:t xml:space="preserve">로 </w:t>
      </w:r>
      <w:r w:rsidR="00C957EC">
        <w:rPr>
          <w:color w:val="000000" w:themeColor="text1"/>
        </w:rPr>
        <w:t>‘</w:t>
      </w:r>
      <w:proofErr w:type="spellStart"/>
      <w:r w:rsidR="00B33129">
        <w:rPr>
          <w:rFonts w:hint="eastAsia"/>
          <w:color w:val="000000" w:themeColor="text1"/>
        </w:rPr>
        <w:t>셰이더</w:t>
      </w:r>
      <w:proofErr w:type="spellEnd"/>
      <w:r w:rsidR="00B33129">
        <w:rPr>
          <w:rFonts w:hint="eastAsia"/>
          <w:color w:val="000000" w:themeColor="text1"/>
        </w:rPr>
        <w:t xml:space="preserve"> 상수</w:t>
      </w:r>
      <w:r w:rsidR="00C957EC">
        <w:rPr>
          <w:color w:val="000000" w:themeColor="text1"/>
        </w:rPr>
        <w:t>’</w:t>
      </w:r>
      <w:proofErr w:type="spellStart"/>
      <w:r w:rsidR="00B33129">
        <w:rPr>
          <w:rFonts w:hint="eastAsia"/>
          <w:color w:val="000000" w:themeColor="text1"/>
        </w:rPr>
        <w:t>를</w:t>
      </w:r>
      <w:proofErr w:type="spellEnd"/>
      <w:r w:rsidR="00B33129">
        <w:rPr>
          <w:rFonts w:hint="eastAsia"/>
          <w:color w:val="000000" w:themeColor="text1"/>
        </w:rPr>
        <w:t xml:space="preserve"> 전달하기 위해서 </w:t>
      </w:r>
      <w:r w:rsidR="00C957EC">
        <w:rPr>
          <w:color w:val="000000" w:themeColor="text1"/>
        </w:rPr>
        <w:t>Directx10</w:t>
      </w:r>
      <w:r w:rsidR="00C957EC">
        <w:rPr>
          <w:rFonts w:hint="eastAsia"/>
          <w:color w:val="000000" w:themeColor="text1"/>
        </w:rPr>
        <w:t xml:space="preserve">에서 처음 </w:t>
      </w:r>
      <w:r w:rsidR="00B33129">
        <w:rPr>
          <w:rFonts w:hint="eastAsia"/>
          <w:color w:val="000000" w:themeColor="text1"/>
        </w:rPr>
        <w:t>등장하였습니다.</w:t>
      </w:r>
      <w:r w:rsidR="00257DFE">
        <w:rPr>
          <w:color w:val="000000" w:themeColor="text1"/>
        </w:rPr>
        <w:t xml:space="preserve"> </w:t>
      </w:r>
      <w:r w:rsidR="00257DFE">
        <w:rPr>
          <w:rFonts w:hint="eastAsia"/>
          <w:color w:val="000000" w:themeColor="text1"/>
        </w:rPr>
        <w:t xml:space="preserve">상수 버퍼가 도입된 이유는 상용 </w:t>
      </w:r>
      <w:proofErr w:type="spellStart"/>
      <w:r w:rsidR="00257DFE">
        <w:rPr>
          <w:rFonts w:hint="eastAsia"/>
          <w:color w:val="000000" w:themeColor="text1"/>
        </w:rPr>
        <w:t>셰이더</w:t>
      </w:r>
      <w:proofErr w:type="spellEnd"/>
      <w:r w:rsidR="00257DFE">
        <w:rPr>
          <w:rFonts w:hint="eastAsia"/>
          <w:color w:val="000000" w:themeColor="text1"/>
        </w:rPr>
        <w:t xml:space="preserve"> 중 </w:t>
      </w:r>
      <w:proofErr w:type="spellStart"/>
      <w:r w:rsidR="00257DFE">
        <w:rPr>
          <w:rFonts w:hint="eastAsia"/>
          <w:color w:val="000000" w:themeColor="text1"/>
        </w:rPr>
        <w:t>랜더링에</w:t>
      </w:r>
      <w:proofErr w:type="spellEnd"/>
      <w:r w:rsidR="00257DFE">
        <w:rPr>
          <w:rFonts w:hint="eastAsia"/>
          <w:color w:val="000000" w:themeColor="text1"/>
        </w:rPr>
        <w:t xml:space="preserve"> 관여하지 않는 함수의 </w:t>
      </w:r>
      <w:r w:rsidR="00257DFE">
        <w:rPr>
          <w:color w:val="000000" w:themeColor="text1"/>
        </w:rPr>
        <w:t>70%</w:t>
      </w:r>
      <w:r w:rsidR="00A00454">
        <w:rPr>
          <w:rFonts w:hint="eastAsia"/>
          <w:color w:val="000000" w:themeColor="text1"/>
        </w:rPr>
        <w:t>를 차지하고 있었습니다.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>프레임 업데이트때 이미 정의된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>초기값에 변동하는 변하는 값만 바꿔주는 것이 효율적이기 때문입니다.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 xml:space="preserve">즉 </w:t>
      </w:r>
      <w:proofErr w:type="spellStart"/>
      <w:r w:rsidR="00A00454">
        <w:rPr>
          <w:rFonts w:hint="eastAsia"/>
          <w:color w:val="000000" w:themeColor="text1"/>
        </w:rPr>
        <w:t>셰이더라는</w:t>
      </w:r>
      <w:proofErr w:type="spellEnd"/>
      <w:r w:rsidR="00A00454">
        <w:rPr>
          <w:rFonts w:hint="eastAsia"/>
          <w:color w:val="000000" w:themeColor="text1"/>
        </w:rPr>
        <w:t xml:space="preserve"> 함수를 통째로 프레임에 올리는 것보다</w:t>
      </w:r>
      <w:r w:rsidR="00A00454">
        <w:rPr>
          <w:color w:val="000000" w:themeColor="text1"/>
        </w:rPr>
        <w:t xml:space="preserve">. </w:t>
      </w:r>
      <w:r w:rsidR="00A00454">
        <w:rPr>
          <w:rFonts w:hint="eastAsia"/>
          <w:color w:val="000000" w:themeColor="text1"/>
        </w:rPr>
        <w:t xml:space="preserve">화면을 그려주는 초기값에 </w:t>
      </w:r>
      <w:proofErr w:type="spellStart"/>
      <w:r w:rsidR="00A00454">
        <w:rPr>
          <w:rFonts w:hint="eastAsia"/>
          <w:color w:val="000000" w:themeColor="text1"/>
        </w:rPr>
        <w:t>버텍스</w:t>
      </w:r>
      <w:proofErr w:type="spellEnd"/>
      <w:r w:rsidR="00A00454">
        <w:rPr>
          <w:rFonts w:hint="eastAsia"/>
          <w:color w:val="000000" w:themeColor="text1"/>
        </w:rPr>
        <w:t xml:space="preserve"> 버퍼를 그려주고 상수 버퍼로 </w:t>
      </w:r>
      <w:r w:rsidR="00D8598A">
        <w:rPr>
          <w:rFonts w:hint="eastAsia"/>
          <w:color w:val="000000" w:themeColor="text1"/>
        </w:rPr>
        <w:t>업데이트 애니메이션 처리하면 효율적입니다.</w:t>
      </w:r>
      <w:r w:rsidR="00A00454">
        <w:rPr>
          <w:color w:val="000000" w:themeColor="text1"/>
        </w:rPr>
        <w:t xml:space="preserve"> </w:t>
      </w:r>
      <w:r w:rsidR="00C957EC">
        <w:rPr>
          <w:color w:val="000000" w:themeColor="text1"/>
        </w:rPr>
        <w:t>DirectX11</w:t>
      </w:r>
      <w:r w:rsidR="00131046">
        <w:rPr>
          <w:color w:val="000000" w:themeColor="text1"/>
        </w:rPr>
        <w:t>.0</w:t>
      </w:r>
      <w:r w:rsidR="00014E14">
        <w:rPr>
          <w:rFonts w:hint="eastAsia"/>
          <w:color w:val="000000" w:themeColor="text1"/>
        </w:rPr>
        <w:t>과</w:t>
      </w:r>
      <w:r w:rsidR="00131046">
        <w:rPr>
          <w:color w:val="000000" w:themeColor="text1"/>
        </w:rPr>
        <w:t xml:space="preserve"> </w:t>
      </w:r>
      <w:r w:rsidR="00131046">
        <w:rPr>
          <w:rFonts w:hint="eastAsia"/>
          <w:color w:val="000000" w:themeColor="text1"/>
        </w:rPr>
        <w:t>이전의 상수 버퍼의</w:t>
      </w:r>
      <w:r w:rsidR="00131046">
        <w:rPr>
          <w:color w:val="000000" w:themeColor="text1"/>
        </w:rPr>
        <w:t xml:space="preserve"> </w:t>
      </w:r>
      <w:r w:rsidR="00131046">
        <w:rPr>
          <w:rFonts w:hint="eastAsia"/>
          <w:color w:val="000000" w:themeColor="text1"/>
        </w:rPr>
        <w:t>구조는</w:t>
      </w:r>
      <w:r w:rsidR="00131046">
        <w:rPr>
          <w:color w:val="000000" w:themeColor="text1"/>
        </w:rPr>
        <w:t xml:space="preserve"> </w:t>
      </w:r>
      <w:r w:rsidR="00131046">
        <w:rPr>
          <w:color w:val="000000" w:themeColor="text1"/>
        </w:rPr>
        <w:br/>
      </w:r>
      <w:r w:rsidR="000C1FA9">
        <w:rPr>
          <w:rFonts w:hint="eastAsia"/>
          <w:noProof/>
          <w:color w:val="000000" w:themeColor="text1"/>
          <w:lang w:val="ko-KR"/>
        </w:rPr>
        <mc:AlternateContent>
          <mc:Choice Requires="wpg">
            <w:drawing>
              <wp:inline distT="0" distB="0" distL="0" distR="0" wp14:anchorId="5A76220C" wp14:editId="0105122F">
                <wp:extent cx="3271520" cy="1819910"/>
                <wp:effectExtent l="0" t="0" r="5080" b="8890"/>
                <wp:docPr id="180" name="그룹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1520" cy="1819910"/>
                          <a:chOff x="0" y="0"/>
                          <a:chExt cx="3272585" cy="1819910"/>
                        </a:xfrm>
                      </wpg:grpSpPr>
                      <pic:pic xmlns:pic="http://schemas.openxmlformats.org/drawingml/2006/picture">
                        <pic:nvPicPr>
                          <pic:cNvPr id="172" name="그림 17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78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" name="Text Box 179"/>
                        <wps:cNvSpPr txBox="1"/>
                        <wps:spPr>
                          <a:xfrm>
                            <a:off x="1976583" y="1430976"/>
                            <a:ext cx="129600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F7573C" w14:textId="77777777" w:rsidR="000C1FA9" w:rsidRPr="0062234B" w:rsidRDefault="000C1FA9" w:rsidP="000C1FA9">
                              <w:pPr>
                                <w:pStyle w:val="a6"/>
                                <w:jc w:val="center"/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62234B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>navida</w:t>
                              </w:r>
                              <w:proofErr w:type="spellEnd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 xml:space="preserve">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6220C" id="그룹 180" o:spid="_x0000_s1186" style="width:257.6pt;height:143.3pt;mso-position-horizontal-relative:char;mso-position-vertical-relative:line" coordsize="32725,181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dMAAAAAUmdodGxvbmcAAAK8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">
                <v:shape id="그림 172" o:spid="_x0000_s1187" type="#_x0000_t75" style="position:absolute;width:27247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">
                  <v:imagedata r:id="rId34" o:title=""/>
                </v:shape>
                <v:shape id="Text Box 179" o:spid="_x0000_s1188" type="#_x0000_t202" style="position:absolute;left:19765;top:14309;width:12960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" stroked="f">
                  <v:textbox style="mso-fit-shape-to-text:t" inset="0,0,0,0">
                    <w:txbxContent>
                      <w:p w14:paraId="21F7573C" w14:textId="77777777" w:rsidR="000C1FA9" w:rsidRPr="0062234B" w:rsidRDefault="000C1FA9" w:rsidP="000C1FA9">
                        <w:pPr>
                          <w:pStyle w:val="a6"/>
                          <w:jc w:val="center"/>
                          <w:rPr>
                            <w:color w:val="000000" w:themeColor="text1"/>
                            <w:sz w:val="14"/>
                            <w:szCs w:val="14"/>
                          </w:rPr>
                        </w:pPr>
                        <w:r w:rsidRPr="0062234B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62234B">
                          <w:rPr>
                            <w:sz w:val="14"/>
                            <w:szCs w:val="14"/>
                          </w:rPr>
                          <w:t>navida</w:t>
                        </w:r>
                        <w:proofErr w:type="spellEnd"/>
                        <w:r w:rsidRPr="0062234B">
                          <w:rPr>
                            <w:sz w:val="14"/>
                            <w:szCs w:val="14"/>
                          </w:rPr>
                          <w:t xml:space="preserve"> developer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044B7">
        <w:rPr>
          <w:color w:val="000000" w:themeColor="text1"/>
        </w:rPr>
        <w:br/>
      </w:r>
      <w:r w:rsidR="0062234B">
        <w:rPr>
          <w:rFonts w:hint="eastAsia"/>
          <w:color w:val="000000" w:themeColor="text1"/>
        </w:rPr>
        <w:t xml:space="preserve">상수 버퍼의 </w:t>
      </w:r>
      <w:r w:rsidR="00237750">
        <w:rPr>
          <w:rFonts w:hint="eastAsia"/>
          <w:color w:val="000000" w:themeColor="text1"/>
        </w:rPr>
        <w:t>특정 메모리</w:t>
      </w:r>
      <w:r w:rsidR="00237750">
        <w:rPr>
          <w:color w:val="000000" w:themeColor="text1"/>
        </w:rPr>
        <w:t xml:space="preserve"> </w:t>
      </w:r>
      <w:r w:rsidR="00237750">
        <w:rPr>
          <w:rFonts w:hint="eastAsia"/>
          <w:color w:val="000000" w:themeColor="text1"/>
        </w:rPr>
        <w:t xml:space="preserve">할당량이 넘어가면 이름 바꾸기(이중 </w:t>
      </w:r>
      <w:proofErr w:type="spellStart"/>
      <w:r w:rsidR="00237750">
        <w:rPr>
          <w:rFonts w:hint="eastAsia"/>
          <w:color w:val="000000" w:themeColor="text1"/>
        </w:rPr>
        <w:t>버퍼링</w:t>
      </w:r>
      <w:proofErr w:type="spellEnd"/>
      <w:r w:rsidR="000C1FA9">
        <w:rPr>
          <w:rFonts w:hint="eastAsia"/>
          <w:color w:val="000000" w:themeColor="text1"/>
        </w:rPr>
        <w:t xml:space="preserve"> </w:t>
      </w:r>
      <w:r w:rsidR="00237750">
        <w:rPr>
          <w:rFonts w:hint="eastAsia"/>
          <w:color w:val="000000" w:themeColor="text1"/>
        </w:rPr>
        <w:t xml:space="preserve">기법으로 드라이버를 </w:t>
      </w:r>
      <w:proofErr w:type="spellStart"/>
      <w:r w:rsidR="00237750">
        <w:rPr>
          <w:rFonts w:hint="eastAsia"/>
          <w:color w:val="000000" w:themeColor="text1"/>
        </w:rPr>
        <w:t>잠구고</w:t>
      </w:r>
      <w:proofErr w:type="spellEnd"/>
      <w:r w:rsidR="005F0637">
        <w:rPr>
          <w:rFonts w:hint="eastAsia"/>
          <w:color w:val="000000" w:themeColor="text1"/>
        </w:rPr>
        <w:t xml:space="preserve"> 비운</w:t>
      </w:r>
      <w:r w:rsidR="000C1FA9">
        <w:rPr>
          <w:rFonts w:hint="eastAsia"/>
          <w:color w:val="000000" w:themeColor="text1"/>
        </w:rPr>
        <w:t xml:space="preserve"> </w:t>
      </w:r>
      <w:r w:rsidR="005F0637">
        <w:rPr>
          <w:rFonts w:hint="eastAsia"/>
          <w:color w:val="000000" w:themeColor="text1"/>
        </w:rPr>
        <w:t>후 바꿈</w:t>
      </w:r>
      <w:r w:rsidR="00237750">
        <w:rPr>
          <w:rFonts w:hint="eastAsia"/>
          <w:color w:val="000000" w:themeColor="text1"/>
        </w:rPr>
        <w:t>)</w:t>
      </w:r>
      <w:r w:rsidR="0062234B">
        <w:rPr>
          <w:rFonts w:hint="eastAsia"/>
          <w:color w:val="000000" w:themeColor="text1"/>
        </w:rPr>
        <w:t>가 일어나게 되고,</w:t>
      </w:r>
      <w:r w:rsidR="0062234B">
        <w:rPr>
          <w:color w:val="000000" w:themeColor="text1"/>
        </w:rPr>
        <w:t xml:space="preserve"> </w:t>
      </w:r>
      <w:r w:rsidR="0062234B">
        <w:rPr>
          <w:rFonts w:hint="eastAsia"/>
          <w:color w:val="000000" w:themeColor="text1"/>
        </w:rPr>
        <w:t xml:space="preserve">누적메모리가 커지게 되면 공간이 부족해져서 게임이 일시적으로 멈추게 됩니다. </w:t>
      </w:r>
      <w:r w:rsidR="000C1FA9" w:rsidRPr="00ED4D0A">
        <w:rPr>
          <w:color w:val="341D8B" w:themeColor="accent5" w:themeShade="80"/>
          <w:sz w:val="14"/>
          <w:szCs w:val="14"/>
        </w:rPr>
        <w:t>(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가령 프레임에 </w:t>
      </w:r>
      <w:r w:rsidR="00AE74CB">
        <w:rPr>
          <w:rFonts w:hint="eastAsia"/>
          <w:color w:val="341D8B" w:themeColor="accent5" w:themeShade="80"/>
          <w:sz w:val="14"/>
          <w:szCs w:val="14"/>
        </w:rPr>
        <w:t>1</w:t>
      </w:r>
      <w:r w:rsidR="00AE74CB">
        <w:rPr>
          <w:color w:val="341D8B" w:themeColor="accent5" w:themeShade="80"/>
          <w:sz w:val="14"/>
          <w:szCs w:val="14"/>
        </w:rPr>
        <w:t>0000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드로우콜을 선언하면 </w:t>
      </w:r>
      <w:r w:rsidR="000C1FA9" w:rsidRPr="00ED4D0A">
        <w:rPr>
          <w:color w:val="341D8B" w:themeColor="accent5" w:themeShade="80"/>
          <w:sz w:val="14"/>
          <w:szCs w:val="14"/>
        </w:rPr>
        <w:t>4096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바이트가 만들어지고 크기는 약 메모리 </w:t>
      </w:r>
      <w:r w:rsidR="000C1FA9" w:rsidRPr="00ED4D0A">
        <w:rPr>
          <w:color w:val="341D8B" w:themeColor="accent5" w:themeShade="80"/>
          <w:sz w:val="14"/>
          <w:szCs w:val="14"/>
        </w:rPr>
        <w:t>156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>MB가 생겨</w:t>
      </w:r>
      <w:r w:rsidR="00ED4D0A" w:rsidRPr="00ED4D0A">
        <w:rPr>
          <w:rFonts w:hint="eastAsia"/>
          <w:color w:val="341D8B" w:themeColor="accent5" w:themeShade="80"/>
          <w:sz w:val="14"/>
          <w:szCs w:val="14"/>
        </w:rPr>
        <w:t xml:space="preserve"> </w:t>
      </w:r>
      <w:proofErr w:type="spellStart"/>
      <w:proofErr w:type="gramStart"/>
      <w:r w:rsidR="00ED4D0A" w:rsidRPr="00ED4D0A">
        <w:rPr>
          <w:rFonts w:hint="eastAsia"/>
          <w:color w:val="341D8B" w:themeColor="accent5" w:themeShade="80"/>
          <w:sz w:val="14"/>
          <w:szCs w:val="14"/>
        </w:rPr>
        <w:t>엔디비아의</w:t>
      </w:r>
      <w:proofErr w:type="spellEnd"/>
      <w:r w:rsidR="00AE74CB">
        <w:rPr>
          <w:rFonts w:hint="eastAsia"/>
          <w:color w:val="341D8B" w:themeColor="accent5" w:themeShade="80"/>
          <w:sz w:val="14"/>
          <w:szCs w:val="14"/>
        </w:rPr>
        <w:t xml:space="preserve"> 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 </w:t>
      </w:r>
      <w:r w:rsidR="000C1FA9" w:rsidRPr="00ED4D0A">
        <w:rPr>
          <w:color w:val="341D8B" w:themeColor="accent5" w:themeShade="80"/>
          <w:sz w:val="14"/>
          <w:szCs w:val="14"/>
        </w:rPr>
        <w:t>128</w:t>
      </w:r>
      <w:proofErr w:type="gramEnd"/>
      <w:r w:rsidR="00ED4D0A" w:rsidRPr="00ED4D0A">
        <w:rPr>
          <w:color w:val="341D8B" w:themeColor="accent5" w:themeShade="80"/>
          <w:sz w:val="14"/>
          <w:szCs w:val="14"/>
        </w:rPr>
        <w:t>MB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>을 초</w:t>
      </w:r>
      <w:r w:rsidR="00ED4D0A" w:rsidRPr="00ED4D0A">
        <w:rPr>
          <w:rFonts w:hint="eastAsia"/>
          <w:color w:val="341D8B" w:themeColor="accent5" w:themeShade="80"/>
          <w:sz w:val="14"/>
          <w:szCs w:val="14"/>
        </w:rPr>
        <w:t>과함으로 이름 바꾸기가 일어납니다)</w:t>
      </w:r>
      <w:r w:rsidR="000C1FA9">
        <w:rPr>
          <w:rFonts w:hint="eastAsia"/>
          <w:color w:val="000000" w:themeColor="text1"/>
        </w:rPr>
        <w:t xml:space="preserve"> </w:t>
      </w:r>
      <w:r w:rsidR="00257DFE">
        <w:rPr>
          <w:color w:val="000000" w:themeColor="text1"/>
        </w:rPr>
        <w:br/>
      </w:r>
      <w:r w:rsidR="00257DFE">
        <w:rPr>
          <w:rFonts w:hint="eastAsia"/>
          <w:color w:val="000000" w:themeColor="text1"/>
        </w:rPr>
        <w:t>D</w:t>
      </w:r>
      <w:r w:rsidR="00257DFE">
        <w:rPr>
          <w:color w:val="000000" w:themeColor="text1"/>
        </w:rPr>
        <w:t>irectX11.1이</w:t>
      </w:r>
      <w:r w:rsidR="00257DFE">
        <w:rPr>
          <w:rFonts w:hint="eastAsia"/>
          <w:color w:val="000000" w:themeColor="text1"/>
        </w:rPr>
        <w:t xml:space="preserve">상의 상수 버퍼에서는 버퍼 메모리를 직접적으로 관리 할 수 있는 </w:t>
      </w:r>
      <w:r w:rsidR="00257DFE">
        <w:rPr>
          <w:color w:val="000000" w:themeColor="text1"/>
        </w:rPr>
        <w:t>API</w:t>
      </w:r>
      <w:r w:rsidR="00257DFE">
        <w:rPr>
          <w:rFonts w:hint="eastAsia"/>
          <w:color w:val="000000" w:themeColor="text1"/>
        </w:rPr>
        <w:t>가 추가 되었습니다.</w:t>
      </w:r>
      <w:r w:rsidR="00243683">
        <w:rPr>
          <w:color w:val="000000" w:themeColor="text1"/>
        </w:rPr>
        <w:br/>
      </w:r>
      <w:r w:rsidR="00243683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1EE8ACA" wp14:editId="11D1B20F">
                <wp:extent cx="3414156" cy="1490354"/>
                <wp:effectExtent l="0" t="0" r="0" b="0"/>
                <wp:docPr id="182" name="그룹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4156" cy="1490354"/>
                          <a:chOff x="0" y="0"/>
                          <a:chExt cx="3421263" cy="1471930"/>
                        </a:xfrm>
                      </wpg:grpSpPr>
                      <pic:pic xmlns:pic="http://schemas.openxmlformats.org/drawingml/2006/picture">
                        <pic:nvPicPr>
                          <pic:cNvPr id="155" name="그림 15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685" cy="147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1" name="Text Box 181"/>
                        <wps:cNvSpPr txBox="1"/>
                        <wps:spPr>
                          <a:xfrm>
                            <a:off x="2125683" y="647205"/>
                            <a:ext cx="12955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368503" w14:textId="77777777" w:rsidR="00243683" w:rsidRPr="0062234B" w:rsidRDefault="00243683" w:rsidP="00243683">
                              <w:pPr>
                                <w:pStyle w:val="a6"/>
                                <w:jc w:val="center"/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62234B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>navida</w:t>
                              </w:r>
                              <w:proofErr w:type="spellEnd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 xml:space="preserve">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EE8ACA" id="그룹 182" o:spid="_x0000_s1189" style="width:268.85pt;height:117.35pt;mso-position-horizontal-relative:char;mso-position-vertical-relative:line" coordsize="34212,14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BUAK8AwERAAIRAQMRAf/dAAQAWP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">
                <v:shape id="그림 155" o:spid="_x0000_s1190" type="#_x0000_t75" style="position:absolute;width:30676;height:1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">
                  <v:imagedata r:id="rId36" o:title=""/>
                </v:shape>
                <v:shape id="Text Box 181" o:spid="_x0000_s1191" type="#_x0000_t202" style="position:absolute;left:21256;top:6472;width:12956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" stroked="f">
                  <v:textbox inset="0,0,0,0">
                    <w:txbxContent>
                      <w:p w14:paraId="05368503" w14:textId="77777777" w:rsidR="00243683" w:rsidRPr="0062234B" w:rsidRDefault="00243683" w:rsidP="00243683">
                        <w:pPr>
                          <w:pStyle w:val="a6"/>
                          <w:jc w:val="center"/>
                          <w:rPr>
                            <w:color w:val="000000" w:themeColor="text1"/>
                            <w:sz w:val="14"/>
                            <w:szCs w:val="14"/>
                          </w:rPr>
                        </w:pPr>
                        <w:r w:rsidRPr="0062234B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62234B">
                          <w:rPr>
                            <w:sz w:val="14"/>
                            <w:szCs w:val="14"/>
                          </w:rPr>
                          <w:t>navida</w:t>
                        </w:r>
                        <w:proofErr w:type="spellEnd"/>
                        <w:r w:rsidRPr="0062234B">
                          <w:rPr>
                            <w:sz w:val="14"/>
                            <w:szCs w:val="14"/>
                          </w:rPr>
                          <w:t xml:space="preserve"> developer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57DFE">
        <w:rPr>
          <w:color w:val="000000" w:themeColor="text1"/>
        </w:rPr>
        <w:t xml:space="preserve"> </w:t>
      </w:r>
      <w:r w:rsidR="00243683">
        <w:rPr>
          <w:color w:val="000000" w:themeColor="text1"/>
        </w:rPr>
        <w:br/>
      </w:r>
      <w:r w:rsidR="00243683">
        <w:rPr>
          <w:rFonts w:hint="eastAsia"/>
          <w:color w:val="000000" w:themeColor="text1"/>
        </w:rPr>
        <w:t>특정 주기가 아닌 프로그래머가 드라이버 이름 바꾸기 제한을 해결 할 수 있기 때문</w:t>
      </w:r>
      <w:r w:rsidR="0036351D">
        <w:rPr>
          <w:rFonts w:hint="eastAsia"/>
          <w:color w:val="000000" w:themeColor="text1"/>
        </w:rPr>
        <w:t>에 특정 상수</w:t>
      </w:r>
      <w:r w:rsidR="00914BD1">
        <w:rPr>
          <w:rFonts w:hint="eastAsia"/>
          <w:color w:val="000000" w:themeColor="text1"/>
        </w:rPr>
        <w:t xml:space="preserve"> </w:t>
      </w:r>
      <w:r w:rsidR="0036351D">
        <w:rPr>
          <w:rFonts w:hint="eastAsia"/>
          <w:color w:val="000000" w:themeColor="text1"/>
        </w:rPr>
        <w:t>버퍼만 올려서 렌더링에 처리하는 것이 가능해 졌습니다.</w:t>
      </w:r>
      <w:r w:rsidR="00120379">
        <w:rPr>
          <w:noProof/>
        </w:rPr>
        <w:lastRenderedPageBreak/>
        <mc:AlternateContent>
          <mc:Choice Requires="wps">
            <w:drawing>
              <wp:inline distT="0" distB="0" distL="0" distR="0" wp14:anchorId="4F868E51" wp14:editId="3D1AB747">
                <wp:extent cx="2439143" cy="1714748"/>
                <wp:effectExtent l="19050" t="19050" r="18415" b="19050"/>
                <wp:docPr id="16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9143" cy="17147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8B6769" w14:textId="77777777" w:rsid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LightShadow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42408249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3FD3087B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ShadowRect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DF927FC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float4x4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ShadowMatrix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F6140B6" w14:textId="59CFCCF7" w:rsid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13F701D1" w14:textId="77777777" w:rsidR="008F035D" w:rsidRDefault="008F035D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2A8CB952" w14:textId="139CFE51" w:rsidR="008F035D" w:rsidRDefault="008F035D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#</w:t>
                            </w:r>
                            <w:proofErr w:type="gramStart"/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define</w:t>
                            </w:r>
                            <w:proofErr w:type="gramEnd"/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MAX_LIGHTS 819</w:t>
                            </w:r>
                          </w:p>
                          <w:p w14:paraId="5178FBEA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cbuffer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LightCBufShadow</w:t>
                            </w:r>
                            <w:proofErr w:type="spellEnd"/>
                          </w:p>
                          <w:p w14:paraId="29652829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28C272CE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LightShadow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LightBufShadow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proofErr w:type="gram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MAX_LIGHTS];</w:t>
                            </w:r>
                          </w:p>
                          <w:p w14:paraId="491A6ABE" w14:textId="46BB0E5F" w:rsidR="00120379" w:rsidRPr="007E3775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868E51" id="_x0000_s1192" type="#_x0000_t202" style="width:192.0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448B6769" w14:textId="77777777" w:rsid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LightShadow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42408249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3FD3087B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ShadowRect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1DF927FC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float4x4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ShadowMatrix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4F6140B6" w14:textId="59CFCCF7" w:rsid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13F701D1" w14:textId="77777777" w:rsidR="008F035D" w:rsidRDefault="008F035D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</w:p>
                    <w:p w14:paraId="2A8CB952" w14:textId="139CFE51" w:rsidR="008F035D" w:rsidRDefault="008F035D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#</w:t>
                      </w:r>
                      <w:proofErr w:type="gramStart"/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define</w:t>
                      </w:r>
                      <w:proofErr w:type="gramEnd"/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MAX_LIGHTS 819</w:t>
                      </w:r>
                    </w:p>
                    <w:p w14:paraId="5178FBEA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cbuffer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LightCBufShadow</w:t>
                      </w:r>
                      <w:proofErr w:type="spellEnd"/>
                    </w:p>
                    <w:p w14:paraId="29652829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28C272CE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LightShadow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LightBufShadow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[</w:t>
                      </w:r>
                      <w:proofErr w:type="gram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MAX_LIGHTS];</w:t>
                      </w:r>
                    </w:p>
                    <w:p w14:paraId="491A6ABE" w14:textId="46BB0E5F" w:rsidR="00120379" w:rsidRPr="007E3775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F035D">
        <w:rPr>
          <w:color w:val="000000" w:themeColor="text1"/>
        </w:rPr>
        <w:br/>
      </w:r>
      <w:r w:rsidR="00914BD1">
        <w:rPr>
          <w:rFonts w:hint="eastAsia"/>
          <w:color w:val="000000" w:themeColor="text1"/>
        </w:rPr>
        <w:t>D</w:t>
      </w:r>
      <w:r w:rsidR="00914BD1">
        <w:rPr>
          <w:color w:val="000000" w:themeColor="text1"/>
        </w:rPr>
        <w:t>irectX12</w:t>
      </w:r>
      <w:r w:rsidR="008F035D">
        <w:rPr>
          <w:rFonts w:hint="eastAsia"/>
          <w:color w:val="000000" w:themeColor="text1"/>
        </w:rPr>
        <w:t>상수 버퍼를 사용하는 이유는 위 코드처럼 중복된 데이터가 존재하게 되면 특정 구조체만 캐쉬에 올려서 효과적으로 처리할 수 있기 때문입니다.</w:t>
      </w:r>
      <w:r w:rsidR="008F035D">
        <w:rPr>
          <w:color w:val="000000" w:themeColor="text1"/>
        </w:rPr>
        <w:t xml:space="preserve"> </w:t>
      </w:r>
      <w:r w:rsidR="008F035D">
        <w:rPr>
          <w:rFonts w:hint="eastAsia"/>
          <w:color w:val="000000" w:themeColor="text1"/>
        </w:rPr>
        <w:t>만약 상수</w:t>
      </w:r>
      <w:r w:rsidR="001A0C72">
        <w:rPr>
          <w:rFonts w:hint="eastAsia"/>
          <w:color w:val="000000" w:themeColor="text1"/>
        </w:rPr>
        <w:t xml:space="preserve"> </w:t>
      </w:r>
      <w:r w:rsidR="008F035D">
        <w:rPr>
          <w:rFonts w:hint="eastAsia"/>
          <w:color w:val="000000" w:themeColor="text1"/>
        </w:rPr>
        <w:t xml:space="preserve">버퍼가 존재하지 않는다면 </w:t>
      </w:r>
      <w:r w:rsidR="008F035D">
        <w:rPr>
          <w:color w:val="000000" w:themeColor="text1"/>
        </w:rPr>
        <w:t xml:space="preserve">80(16+16*4) *819 </w:t>
      </w:r>
      <w:r w:rsidR="008F035D">
        <w:rPr>
          <w:rFonts w:hint="eastAsia"/>
          <w:color w:val="000000" w:themeColor="text1"/>
        </w:rPr>
        <w:t xml:space="preserve">라는 데이터를 </w:t>
      </w:r>
      <w:r w:rsidR="007478C7">
        <w:rPr>
          <w:rFonts w:hint="eastAsia"/>
          <w:color w:val="000000" w:themeColor="text1"/>
        </w:rPr>
        <w:t>통째로</w:t>
      </w:r>
      <w:r w:rsidR="008F035D">
        <w:rPr>
          <w:rFonts w:hint="eastAsia"/>
          <w:color w:val="000000" w:themeColor="text1"/>
        </w:rPr>
        <w:t xml:space="preserve"> 메모리에 올리거나 많은 캐쉬 라인을 사용하여 처리해야 되기 때문입니다.</w:t>
      </w:r>
    </w:p>
    <w:p w14:paraId="098EE6E3" w14:textId="77777777" w:rsidR="004B1C1E" w:rsidRDefault="004B1C1E" w:rsidP="00C21006">
      <w:pPr>
        <w:rPr>
          <w:color w:val="000000" w:themeColor="text1"/>
        </w:rPr>
      </w:pPr>
    </w:p>
    <w:p w14:paraId="6CEABC74" w14:textId="79F76006" w:rsidR="00F64E7B" w:rsidRPr="00CE1370" w:rsidRDefault="003A5AC1" w:rsidP="00F64E7B">
      <w:pPr>
        <w:rPr>
          <w:rFonts w:hint="eastAsia"/>
          <w:color w:val="341D8B" w:themeColor="accent5" w:themeShade="80"/>
          <w:sz w:val="16"/>
          <w:szCs w:val="16"/>
        </w:rPr>
      </w:pPr>
      <w:r w:rsidRPr="00CE1370">
        <w:rPr>
          <w:rFonts w:hint="eastAsia"/>
          <w:color w:val="341D8B" w:themeColor="accent5" w:themeShade="80"/>
          <w:sz w:val="16"/>
          <w:szCs w:val="16"/>
        </w:rPr>
        <w:t>추가)</w:t>
      </w:r>
      <w:r w:rsidRPr="00CE1370">
        <w:rPr>
          <w:color w:val="341D8B" w:themeColor="accent5" w:themeShade="80"/>
          <w:sz w:val="16"/>
          <w:szCs w:val="16"/>
        </w:rPr>
        <w:t xml:space="preserve"> </w:t>
      </w:r>
      <w:r w:rsidRPr="00CE1370">
        <w:rPr>
          <w:rFonts w:hint="eastAsia"/>
          <w:color w:val="341D8B" w:themeColor="accent5" w:themeShade="80"/>
          <w:sz w:val="16"/>
          <w:szCs w:val="16"/>
        </w:rPr>
        <w:t>패딩에 관하여</w:t>
      </w:r>
      <w:r w:rsidRPr="00CE1370">
        <w:rPr>
          <w:color w:val="341D8B" w:themeColor="accent5" w:themeShade="80"/>
          <w:sz w:val="16"/>
          <w:szCs w:val="16"/>
        </w:rPr>
        <w:br/>
      </w:r>
      <w:proofErr w:type="spellStart"/>
      <w:r w:rsidR="00483C83" w:rsidRPr="00CE1370">
        <w:rPr>
          <w:rFonts w:hint="eastAsia"/>
          <w:color w:val="341D8B" w:themeColor="accent5" w:themeShade="80"/>
          <w:sz w:val="16"/>
          <w:szCs w:val="16"/>
        </w:rPr>
        <w:t>셰이더</w:t>
      </w:r>
      <w:proofErr w:type="spellEnd"/>
      <w:r w:rsidR="00483C83" w:rsidRPr="00CE1370">
        <w:rPr>
          <w:rFonts w:hint="eastAsia"/>
          <w:color w:val="341D8B" w:themeColor="accent5" w:themeShade="80"/>
          <w:sz w:val="16"/>
          <w:szCs w:val="16"/>
        </w:rPr>
        <w:t xml:space="preserve"> 패</w:t>
      </w:r>
      <w:r w:rsidR="00E52066" w:rsidRPr="00CE1370">
        <w:rPr>
          <w:rFonts w:hint="eastAsia"/>
          <w:color w:val="341D8B" w:themeColor="accent5" w:themeShade="80"/>
          <w:sz w:val="16"/>
          <w:szCs w:val="16"/>
        </w:rPr>
        <w:t xml:space="preserve">딩에 관해서 </w:t>
      </w:r>
      <w:r w:rsidR="00E52066" w:rsidRPr="00CE1370">
        <w:rPr>
          <w:color w:val="341D8B" w:themeColor="accent5" w:themeShade="80"/>
          <w:sz w:val="16"/>
          <w:szCs w:val="16"/>
        </w:rPr>
        <w:t>HLSL</w:t>
      </w:r>
      <w:r w:rsidR="00E52066" w:rsidRPr="00CE1370">
        <w:rPr>
          <w:rFonts w:hint="eastAsia"/>
          <w:color w:val="341D8B" w:themeColor="accent5" w:themeShade="80"/>
          <w:sz w:val="16"/>
          <w:szCs w:val="16"/>
        </w:rPr>
        <w:t xml:space="preserve">에 찾아보면 </w:t>
      </w:r>
      <w:r w:rsidR="00257417" w:rsidRPr="00CE1370">
        <w:rPr>
          <w:color w:val="341D8B" w:themeColor="accent5" w:themeShade="80"/>
          <w:sz w:val="16"/>
          <w:szCs w:val="16"/>
        </w:rPr>
        <w:t xml:space="preserve">directX11.0 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>버전 도큐먼트 밑에 줄에</w:t>
      </w:r>
      <w:r w:rsidR="00AE1C7F" w:rsidRPr="00CE1370">
        <w:rPr>
          <w:rFonts w:hint="eastAsia"/>
          <w:color w:val="341D8B" w:themeColor="accent5" w:themeShade="80"/>
          <w:sz w:val="16"/>
          <w:szCs w:val="16"/>
        </w:rPr>
        <w:t xml:space="preserve"> 상수 버퍼는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 xml:space="preserve"> 최대 </w:t>
      </w:r>
      <w:r w:rsidR="00257417" w:rsidRPr="00CE1370">
        <w:rPr>
          <w:color w:val="341D8B" w:themeColor="accent5" w:themeShade="80"/>
          <w:sz w:val="16"/>
          <w:szCs w:val="16"/>
        </w:rPr>
        <w:t>4096 x 16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>b</w:t>
      </w:r>
      <w:r w:rsidR="00257417" w:rsidRPr="00CE1370">
        <w:rPr>
          <w:color w:val="341D8B" w:themeColor="accent5" w:themeShade="80"/>
          <w:sz w:val="16"/>
          <w:szCs w:val="16"/>
        </w:rPr>
        <w:t xml:space="preserve">yte </w:t>
      </w:r>
      <w:r w:rsidR="00B40648" w:rsidRPr="00CE1370">
        <w:rPr>
          <w:rFonts w:hint="eastAsia"/>
          <w:color w:val="341D8B" w:themeColor="accent5" w:themeShade="80"/>
          <w:sz w:val="16"/>
          <w:szCs w:val="16"/>
        </w:rPr>
        <w:t>사용할 수 있다고 적혀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</w:t>
      </w:r>
      <w:r w:rsidR="00B40648" w:rsidRPr="00CE1370">
        <w:rPr>
          <w:rFonts w:hint="eastAsia"/>
          <w:color w:val="341D8B" w:themeColor="accent5" w:themeShade="80"/>
          <w:sz w:val="16"/>
          <w:szCs w:val="16"/>
        </w:rPr>
        <w:t>있습니다.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단순</w:t>
      </w:r>
      <w:r w:rsidR="004B1C1E" w:rsidRPr="00CE1370">
        <w:rPr>
          <w:rFonts w:hint="eastAsia"/>
          <w:color w:val="341D8B" w:themeColor="accent5" w:themeShade="80"/>
          <w:sz w:val="16"/>
          <w:szCs w:val="16"/>
        </w:rPr>
        <w:t xml:space="preserve"> 정렬된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</w:t>
      </w:r>
      <w:r w:rsidR="003C1CA9" w:rsidRPr="00CE1370">
        <w:rPr>
          <w:color w:val="341D8B" w:themeColor="accent5" w:themeShade="80"/>
          <w:sz w:val="16"/>
          <w:szCs w:val="16"/>
        </w:rPr>
        <w:t>16byte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>를 맞추길 권장</w:t>
      </w:r>
      <w:r w:rsidR="008A3FA0" w:rsidRPr="00CE1370">
        <w:rPr>
          <w:rFonts w:hint="eastAsia"/>
          <w:color w:val="341D8B" w:themeColor="accent5" w:themeShade="80"/>
          <w:sz w:val="16"/>
          <w:szCs w:val="16"/>
        </w:rPr>
        <w:t>하고 있습니다</w:t>
      </w:r>
      <w:r w:rsidR="00AE1C7F" w:rsidRPr="00CE1370">
        <w:rPr>
          <w:rFonts w:hint="eastAsia"/>
          <w:color w:val="341D8B" w:themeColor="accent5" w:themeShade="80"/>
          <w:sz w:val="16"/>
          <w:szCs w:val="16"/>
        </w:rPr>
        <w:t>.</w:t>
      </w:r>
      <w:r w:rsidR="00AE1C7F" w:rsidRPr="00CE1370">
        <w:rPr>
          <w:color w:val="341D8B" w:themeColor="accent5" w:themeShade="80"/>
          <w:sz w:val="16"/>
          <w:szCs w:val="16"/>
        </w:rPr>
        <w:t xml:space="preserve"> </w:t>
      </w:r>
      <w:r w:rsidR="00412D66" w:rsidRPr="00CE1370">
        <w:rPr>
          <w:rFonts w:hint="eastAsia"/>
          <w:color w:val="341D8B" w:themeColor="accent5" w:themeShade="80"/>
          <w:sz w:val="16"/>
          <w:szCs w:val="16"/>
        </w:rPr>
        <w:t>이에 관해서 정리해봅니다.</w: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215D80F7" wp14:editId="5DDA576F">
                <wp:extent cx="1625683" cy="925038"/>
                <wp:effectExtent l="19050" t="19050" r="12700" b="27940"/>
                <wp:docPr id="18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85DD0D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  <w:proofErr w:type="spellEnd"/>
                          </w:p>
                          <w:p w14:paraId="257E0587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EA6E2A8" w14:textId="416BD491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proofErr w:type="spellStart"/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proofErr w:type="spell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13524656" w14:textId="1580BD38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56611C18" w14:textId="5A777FFB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2DD23477" w14:textId="667FB02A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5D80F7" id="_x0000_s1193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" strokecolor="gray [1629]" strokeweight="2.25pt">
                <v:shadow opacity=".5" offset="6pt,6pt"/>
                <v:textbox>
                  <w:txbxContent>
                    <w:p w14:paraId="3785DD0D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  <w:proofErr w:type="spellEnd"/>
                    </w:p>
                    <w:p w14:paraId="257E0587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6EA6E2A8" w14:textId="416BD491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proofErr w:type="spellStart"/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proofErr w:type="spell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13524656" w14:textId="1580BD38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56611C18" w14:textId="5A777FFB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2DD23477" w14:textId="667FB02A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상수 버퍼에 이렇게 구조체를 선언하면 c</w:t>
      </w:r>
      <w:r w:rsidR="00F64E7B" w:rsidRPr="00CE1370">
        <w:rPr>
          <w:color w:val="341D8B" w:themeColor="accent5" w:themeShade="80"/>
          <w:sz w:val="16"/>
          <w:szCs w:val="16"/>
        </w:rPr>
        <w:t>olor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의 값이 적용되지 않는 것을 볼 수 있습니다.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그 이유는 </w:t>
      </w:r>
      <w:r w:rsidR="00F64E7B" w:rsidRPr="00CE1370">
        <w:rPr>
          <w:color w:val="341D8B" w:themeColor="accent5" w:themeShade="80"/>
          <w:sz w:val="16"/>
          <w:szCs w:val="16"/>
        </w:rPr>
        <w:t>16byte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가 맞춰지지 않았기 때문입니다.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위치 값이 </w:t>
      </w:r>
      <w:r w:rsidR="00F64E7B" w:rsidRPr="00CE1370">
        <w:rPr>
          <w:color w:val="341D8B" w:themeColor="accent5" w:themeShade="80"/>
          <w:sz w:val="16"/>
          <w:szCs w:val="16"/>
        </w:rPr>
        <w:t>12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b</w:t>
      </w:r>
      <w:r w:rsidR="00F64E7B" w:rsidRPr="00CE1370">
        <w:rPr>
          <w:color w:val="341D8B" w:themeColor="accent5" w:themeShade="80"/>
          <w:sz w:val="16"/>
          <w:szCs w:val="16"/>
        </w:rPr>
        <w:t>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로 </w:t>
      </w:r>
      <w:r w:rsidR="00F64E7B" w:rsidRPr="00CE1370">
        <w:rPr>
          <w:color w:val="341D8B" w:themeColor="accent5" w:themeShade="80"/>
          <w:sz w:val="16"/>
          <w:szCs w:val="16"/>
        </w:rPr>
        <w:t>4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바이트가 남기 때문에 마저 채우고 그 다음 캐쉬 라인에 </w:t>
      </w:r>
      <w:r w:rsidR="00F64E7B" w:rsidRPr="00CE1370">
        <w:rPr>
          <w:color w:val="341D8B" w:themeColor="accent5" w:themeShade="80"/>
          <w:sz w:val="16"/>
          <w:szCs w:val="16"/>
        </w:rPr>
        <w:t>12byte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를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채워서 맞추기 때문입니다.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그래서 이걸 해결하기 위해 패딩을 사용하거나 아니면 정렬을 이용합니다.</w: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000730B4" wp14:editId="2EE42483">
                <wp:extent cx="1625683" cy="925038"/>
                <wp:effectExtent l="19050" t="19050" r="12700" b="27940"/>
                <wp:docPr id="18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91FB9E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  <w:proofErr w:type="spellEnd"/>
                          </w:p>
                          <w:p w14:paraId="676ED3E8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21C4609F" w14:textId="45554C32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proofErr w:type="spellStart"/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proofErr w:type="spell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75312095" w14:textId="3D634E23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</w:p>
                          <w:p w14:paraId="05BB787A" w14:textId="5D22F134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float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padding;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//4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4098317" w14:textId="3388D2C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7BF6C79E" w14:textId="77777777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730B4" id="_x0000_s1194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" strokecolor="gray [1629]" strokeweight="2.25pt">
                <v:shadow opacity=".5" offset="6pt,6pt"/>
                <v:textbox>
                  <w:txbxContent>
                    <w:p w14:paraId="5C91FB9E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  <w:proofErr w:type="spellEnd"/>
                    </w:p>
                    <w:p w14:paraId="676ED3E8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21C4609F" w14:textId="45554C32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proofErr w:type="spellStart"/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proofErr w:type="spell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75312095" w14:textId="3D634E23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</w:p>
                    <w:p w14:paraId="05BB787A" w14:textId="5D22F134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float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padding;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//4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4098317" w14:textId="3388D2C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7BF6C79E" w14:textId="77777777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64E7B" w:rsidRPr="00CE1370">
        <w:rPr>
          <w:color w:val="341D8B" w:themeColor="accent5" w:themeShade="80"/>
          <w:sz w:val="16"/>
          <w:szCs w:val="16"/>
        </w:rPr>
        <w:t xml:space="preserve">    </w:t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1613C443" wp14:editId="0F5CF770">
                <wp:extent cx="1625683" cy="925038"/>
                <wp:effectExtent l="19050" t="19050" r="12700" b="27940"/>
                <wp:docPr id="18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231897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  <w:proofErr w:type="spellEnd"/>
                          </w:p>
                          <w:p w14:paraId="22730AFC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32792CE1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proofErr w:type="spellStart"/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proofErr w:type="spell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6738F065" w14:textId="0B754E86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 w:hint="eastAsia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6DBB8A94" w14:textId="54FF7504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50" w:firstLine="35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</w:p>
                          <w:p w14:paraId="1E87D720" w14:textId="77777777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13C443" id="_x0000_s1195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" strokecolor="gray [1629]" strokeweight="2.25pt">
                <v:shadow opacity=".5" offset="6pt,6pt"/>
                <v:textbox>
                  <w:txbxContent>
                    <w:p w14:paraId="09231897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  <w:proofErr w:type="spellEnd"/>
                    </w:p>
                    <w:p w14:paraId="22730AFC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32792CE1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proofErr w:type="spellStart"/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proofErr w:type="spell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6738F065" w14:textId="0B754E86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 w:hint="eastAsia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6DBB8A94" w14:textId="54FF7504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50" w:firstLine="35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</w:p>
                    <w:p w14:paraId="1E87D720" w14:textId="77777777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35A66" w:rsidRPr="00CE1370">
        <w:rPr>
          <w:color w:val="341D8B" w:themeColor="accent5" w:themeShade="80"/>
          <w:sz w:val="16"/>
          <w:szCs w:val="16"/>
        </w:rPr>
        <w:br/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>여기서 이야기하고 싶은 내용은 해결법이 아닙니다.</w:t>
      </w:r>
      <w:r w:rsidR="00335A66" w:rsidRPr="00CE1370">
        <w:rPr>
          <w:color w:val="341D8B" w:themeColor="accent5" w:themeShade="80"/>
          <w:sz w:val="16"/>
          <w:szCs w:val="16"/>
        </w:rPr>
        <w:t xml:space="preserve"> </w:t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 xml:space="preserve">왜 하필 </w:t>
      </w:r>
      <w:r w:rsidR="00335A66" w:rsidRPr="00CE1370">
        <w:rPr>
          <w:color w:val="341D8B" w:themeColor="accent5" w:themeShade="80"/>
          <w:sz w:val="16"/>
          <w:szCs w:val="16"/>
        </w:rPr>
        <w:t>16byte</w:t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>로 사용하는지에 관한 내용입니다.</w:t>
      </w:r>
      <w:r w:rsidR="004B1C1E" w:rsidRPr="00CE1370">
        <w:rPr>
          <w:color w:val="341D8B" w:themeColor="accent5" w:themeShade="80"/>
          <w:sz w:val="16"/>
          <w:szCs w:val="16"/>
        </w:rPr>
        <w:t xml:space="preserve"> </w:t>
      </w:r>
      <w:r w:rsidR="004B1C1E" w:rsidRPr="00CE1370">
        <w:rPr>
          <w:rFonts w:hint="eastAsia"/>
          <w:color w:val="341D8B" w:themeColor="accent5" w:themeShade="80"/>
          <w:sz w:val="16"/>
          <w:szCs w:val="16"/>
        </w:rPr>
        <w:t xml:space="preserve">이에 대해서 이해를 하려면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컴퓨터 하드웨어에 관한 이해가 필요합니다.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 xml:space="preserve">과연 </w:t>
      </w:r>
      <w:r w:rsidR="00505BD8" w:rsidRPr="00CE1370">
        <w:rPr>
          <w:color w:val="341D8B" w:themeColor="accent5" w:themeShade="80"/>
          <w:sz w:val="16"/>
          <w:szCs w:val="16"/>
        </w:rPr>
        <w:t>HLSL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어디로 올라가는 것일까요?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그건 빠른 연산처리를 위해 레지스터로 올리게 됩니다.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762504" w:rsidRPr="00CE1370">
        <w:rPr>
          <w:rFonts w:hint="eastAsia"/>
          <w:color w:val="341D8B" w:themeColor="accent5" w:themeShade="80"/>
          <w:sz w:val="16"/>
          <w:szCs w:val="16"/>
        </w:rPr>
        <w:t xml:space="preserve">레지스터 아키텍처를 보면 결국 </w:t>
      </w:r>
      <w:r w:rsidR="002A7FF0" w:rsidRPr="00CE1370">
        <w:rPr>
          <w:color w:val="341D8B" w:themeColor="accent5" w:themeShade="80"/>
          <w:sz w:val="16"/>
          <w:szCs w:val="16"/>
        </w:rPr>
        <w:t>SSE</w:t>
      </w:r>
      <w:r w:rsidR="00762504" w:rsidRPr="00CE1370">
        <w:rPr>
          <w:color w:val="341D8B" w:themeColor="accent5" w:themeShade="80"/>
          <w:sz w:val="16"/>
          <w:szCs w:val="16"/>
        </w:rPr>
        <w:t xml:space="preserve">(Streaming SIMD Extensions) </w:t>
      </w:r>
      <w:r w:rsidR="00762504" w:rsidRPr="00CE1370">
        <w:rPr>
          <w:rFonts w:hint="eastAsia"/>
          <w:color w:val="341D8B" w:themeColor="accent5" w:themeShade="80"/>
          <w:sz w:val="16"/>
          <w:szCs w:val="16"/>
        </w:rPr>
        <w:t>사용하기 때문입니다.</w:t>
      </w:r>
      <w:r w:rsidR="00762504" w:rsidRPr="00CE1370">
        <w:rPr>
          <w:color w:val="341D8B" w:themeColor="accent5" w:themeShade="80"/>
          <w:sz w:val="16"/>
          <w:szCs w:val="16"/>
        </w:rPr>
        <w:t xml:space="preserve"> 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결국 </w:t>
      </w:r>
      <w:r w:rsidR="002A7FF0" w:rsidRPr="00CE1370">
        <w:rPr>
          <w:color w:val="341D8B" w:themeColor="accent5" w:themeShade="80"/>
          <w:sz w:val="16"/>
          <w:szCs w:val="16"/>
        </w:rPr>
        <w:t>SSD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의 크기는 </w:t>
      </w:r>
      <w:r w:rsidR="002A7FF0" w:rsidRPr="00CE1370">
        <w:rPr>
          <w:color w:val="341D8B" w:themeColor="accent5" w:themeShade="80"/>
          <w:sz w:val="16"/>
          <w:szCs w:val="16"/>
        </w:rPr>
        <w:t>128bit(16Byte)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이기 때문에 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 xml:space="preserve">구조체 크기를 </w:t>
      </w:r>
      <w:r w:rsidR="009231C6" w:rsidRPr="00CE1370">
        <w:rPr>
          <w:color w:val="341D8B" w:themeColor="accent5" w:themeShade="80"/>
          <w:sz w:val="16"/>
          <w:szCs w:val="16"/>
        </w:rPr>
        <w:t>16byt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>e</w:t>
      </w:r>
      <w:r w:rsidR="009231C6" w:rsidRPr="00CE1370">
        <w:rPr>
          <w:color w:val="341D8B" w:themeColor="accent5" w:themeShade="80"/>
          <w:sz w:val="16"/>
          <w:szCs w:val="16"/>
        </w:rPr>
        <w:t xml:space="preserve"> 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>단위의 사용으로 권장하는 것입니다.</w:t>
      </w:r>
    </w:p>
    <w:p w14:paraId="10D6E949" w14:textId="13A7B583" w:rsidR="009D0FE3" w:rsidRDefault="009D0FE3" w:rsidP="00762504">
      <w:pPr>
        <w:ind w:left="0"/>
        <w:rPr>
          <w:color w:val="000000" w:themeColor="text1"/>
        </w:rPr>
      </w:pPr>
    </w:p>
    <w:p w14:paraId="2C2C520B" w14:textId="0840C091" w:rsidR="00B75AB1" w:rsidRDefault="00B75AB1" w:rsidP="00762504">
      <w:pPr>
        <w:ind w:left="0"/>
        <w:rPr>
          <w:rFonts w:hint="eastAsia"/>
          <w:color w:val="000000" w:themeColor="text1"/>
        </w:rPr>
      </w:pPr>
      <w:r>
        <w:rPr>
          <w:noProof/>
        </w:rPr>
        <mc:AlternateContent>
          <mc:Choice Requires="wps">
            <w:drawing>
              <wp:inline distT="0" distB="0" distL="0" distR="0" wp14:anchorId="421E2F91" wp14:editId="1641500F">
                <wp:extent cx="5617029" cy="629392"/>
                <wp:effectExtent l="0" t="0" r="98425" b="94615"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029" cy="6293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E0BF33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56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D3D12_DESCRIPTOR_HEAP_DESC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{};</w:t>
                            </w:r>
                          </w:p>
                          <w:p w14:paraId="3913C232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cbvHeapDesc.NumDescriptors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1;</w:t>
                            </w:r>
                          </w:p>
                          <w:p w14:paraId="460DDA9F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cbvHeapDesc.Flags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2F4F4F"/>
                                <w:kern w:val="0"/>
                                <w:sz w:val="14"/>
                                <w:szCs w:val="14"/>
                              </w:rPr>
                              <w:t>D3D12_DESCRIPTOR_HEAP_FLAG_SHADER_VISIBLE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B6CB879" w14:textId="1C88D32A" w:rsidR="00B75AB1" w:rsidRPr="004F731C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 w:hint="eastAsia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cbvHeapDesc.Type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2F4F4F"/>
                                <w:kern w:val="0"/>
                                <w:sz w:val="14"/>
                                <w:szCs w:val="14"/>
                              </w:rPr>
                              <w:t>D3D12_DESCRIPTOR_HEAP_TYPE_CBV_SRV_UAV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1E2F91" id="Text Box 188" o:spid="_x0000_s1196" type="#_x0000_t202" style="width:442.3pt;height:4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">
                <v:shadow on="t" opacity=".5" offset="6pt,6pt"/>
                <v:textbox>
                  <w:txbxContent>
                    <w:p w14:paraId="30E0BF33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56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D3D12_DESCRIPTOR_HEAP_DESC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{};</w:t>
                      </w:r>
                    </w:p>
                    <w:p w14:paraId="3913C232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cbvHeapDesc.NumDescriptors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1;</w:t>
                      </w:r>
                    </w:p>
                    <w:p w14:paraId="460DDA9F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cbvHeapDesc.Flags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2F4F4F"/>
                          <w:kern w:val="0"/>
                          <w:sz w:val="14"/>
                          <w:szCs w:val="14"/>
                        </w:rPr>
                        <w:t>D3D12_DESCRIPTOR_HEAP_FLAG_SHADER_VISIBLE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0B6CB879" w14:textId="1C88D32A" w:rsidR="00B75AB1" w:rsidRPr="004F731C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 w:hint="eastAsia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cbvHeapDesc.Type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2F4F4F"/>
                          <w:kern w:val="0"/>
                          <w:sz w:val="14"/>
                          <w:szCs w:val="14"/>
                        </w:rPr>
                        <w:t>D3D12_DESCRIPTOR_HEAP_TYPE_CBV_SRV_UAV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D6476">
        <w:rPr>
          <w:color w:val="000000" w:themeColor="text1"/>
        </w:rPr>
        <w:br/>
      </w:r>
      <w:r>
        <w:rPr>
          <w:rFonts w:hint="eastAsia"/>
          <w:color w:val="000000" w:themeColor="text1"/>
        </w:rPr>
        <w:t>설명자(</w:t>
      </w:r>
      <w:r w:rsidRPr="00B75AB1">
        <w:rPr>
          <w:color w:val="000000" w:themeColor="text1"/>
        </w:rPr>
        <w:t>descriptor</w:t>
      </w:r>
      <w:r>
        <w:rPr>
          <w:color w:val="000000" w:themeColor="text1"/>
        </w:rPr>
        <w:t xml:space="preserve">): </w:t>
      </w:r>
      <w:r>
        <w:rPr>
          <w:rFonts w:hint="eastAsia"/>
          <w:color w:val="000000" w:themeColor="text1"/>
        </w:rPr>
        <w:t>메모리에 저장된 리소스</w:t>
      </w:r>
      <w:r w:rsidR="009D6476">
        <w:rPr>
          <w:color w:val="000000" w:themeColor="text1"/>
        </w:rPr>
        <w:t xml:space="preserve"> </w:t>
      </w:r>
      <w:r w:rsidR="009D6476">
        <w:rPr>
          <w:rFonts w:hint="eastAsia"/>
          <w:color w:val="000000" w:themeColor="text1"/>
        </w:rPr>
        <w:t>및 M</w:t>
      </w:r>
      <w:r w:rsidR="009D6476">
        <w:rPr>
          <w:color w:val="000000" w:themeColor="text1"/>
        </w:rPr>
        <w:t>IP</w:t>
      </w:r>
      <w:r w:rsidR="009D6476">
        <w:rPr>
          <w:rFonts w:hint="eastAsia"/>
          <w:color w:val="000000" w:themeColor="text1"/>
        </w:rPr>
        <w:t>맵</w:t>
      </w:r>
      <w:r>
        <w:rPr>
          <w:rFonts w:hint="eastAsia"/>
          <w:color w:val="000000" w:themeColor="text1"/>
        </w:rPr>
        <w:t>에 관하여 설명합니다.</w:t>
      </w:r>
      <w:r>
        <w:rPr>
          <w:color w:val="000000" w:themeColor="text1"/>
        </w:rPr>
        <w:t xml:space="preserve"> </w:t>
      </w:r>
    </w:p>
    <w:p w14:paraId="2EDCDD89" w14:textId="51A1E498" w:rsidR="008F0C57" w:rsidRDefault="004F731C" w:rsidP="00762504">
      <w:pPr>
        <w:ind w:left="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A9D5C71" wp14:editId="435EB335">
                <wp:extent cx="5617029" cy="528452"/>
                <wp:effectExtent l="0" t="0" r="98425" b="100330"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029" cy="528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D3D20B4" w14:textId="77777777" w:rsidR="004F731C" w:rsidRPr="00BA3AC9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28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ID3D12DescriptorHeap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* </w:t>
                            </w:r>
                            <w:proofErr w:type="spellStart"/>
                            <w:proofErr w:type="gram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ppHeaps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proofErr w:type="gram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] = { directX12_cbvHeap.Get() };</w:t>
                            </w:r>
                          </w:p>
                          <w:p w14:paraId="51D79128" w14:textId="3FB74388" w:rsidR="004F731C" w:rsidRPr="00BA3AC9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 w:hint="eastAsia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directX12_commandList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SetDescriptorHeaps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4"/>
                                <w:szCs w:val="14"/>
                              </w:rPr>
                              <w:t>_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4"/>
                                <w:szCs w:val="14"/>
                              </w:rPr>
                              <w:t>countof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ppHeaps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),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ppHeaps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B0B1B8E" w14:textId="7F0C2751" w:rsidR="004F731C" w:rsidRPr="004F731C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 w:hint="eastAsia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directX12_commandList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SetGraphicsRootDescriptorTable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0, directX12_cbvHeap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GetGPUDescriptorHandleForHeapStart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9D5C71" id="Text Box 187" o:spid="_x0000_s1197" type="#_x0000_t202" style="width:442.3pt;height:4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">
                <v:shadow on="t" opacity=".5" offset="6pt,6pt"/>
                <v:textbox>
                  <w:txbxContent>
                    <w:p w14:paraId="1D3D20B4" w14:textId="77777777" w:rsidR="004F731C" w:rsidRPr="00BA3AC9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28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ID3D12DescriptorHeap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* </w:t>
                      </w:r>
                      <w:proofErr w:type="spellStart"/>
                      <w:proofErr w:type="gram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ppHeaps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[</w:t>
                      </w:r>
                      <w:proofErr w:type="gram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] = { directX12_cbvHeap.Get() };</w:t>
                      </w:r>
                    </w:p>
                    <w:p w14:paraId="51D79128" w14:textId="3FB74388" w:rsidR="004F731C" w:rsidRPr="00BA3AC9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 w:hint="eastAsia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directX12_commandList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SetDescriptorHeaps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4"/>
                          <w:szCs w:val="14"/>
                        </w:rPr>
                        <w:t>_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4"/>
                          <w:szCs w:val="14"/>
                        </w:rPr>
                        <w:t>countof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ppHeaps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),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ppHeaps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);</w:t>
                      </w:r>
                    </w:p>
                    <w:p w14:paraId="4B0B1B8E" w14:textId="7F0C2751" w:rsidR="004F731C" w:rsidRPr="004F731C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 w:hint="eastAsia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directX12_commandList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proofErr w:type="gram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SetGraphicsRootDescriptorTable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0, directX12_cbvHeap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GetGPUDescriptorHandleForHeapStart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D6476">
        <w:rPr>
          <w:color w:val="000000" w:themeColor="text1"/>
        </w:rPr>
        <w:br/>
      </w:r>
      <w:r w:rsidR="009D6476">
        <w:rPr>
          <w:rFonts w:hint="eastAsia"/>
          <w:color w:val="000000" w:themeColor="text1"/>
        </w:rPr>
        <w:t xml:space="preserve">설명자 </w:t>
      </w:r>
      <w:proofErr w:type="spellStart"/>
      <w:r w:rsidR="009D6476">
        <w:rPr>
          <w:rFonts w:hint="eastAsia"/>
          <w:color w:val="000000" w:themeColor="text1"/>
        </w:rPr>
        <w:t>힙</w:t>
      </w:r>
      <w:proofErr w:type="spellEnd"/>
      <w:r w:rsidR="009D6476">
        <w:rPr>
          <w:rFonts w:hint="eastAsia"/>
          <w:color w:val="000000" w:themeColor="text1"/>
        </w:rPr>
        <w:t>(</w:t>
      </w:r>
      <w:r w:rsidR="009D6476" w:rsidRPr="00B75AB1">
        <w:rPr>
          <w:color w:val="000000" w:themeColor="text1"/>
        </w:rPr>
        <w:t>descriptor</w:t>
      </w:r>
      <w:r w:rsidR="009D6476">
        <w:rPr>
          <w:color w:val="000000" w:themeColor="text1"/>
        </w:rPr>
        <w:t xml:space="preserve"> Heap): </w:t>
      </w:r>
      <w:r w:rsidR="009D6476">
        <w:rPr>
          <w:rFonts w:hint="eastAsia"/>
          <w:color w:val="000000" w:themeColor="text1"/>
        </w:rPr>
        <w:t xml:space="preserve">상수 버퍼를 유지하기 위해 업로드 </w:t>
      </w:r>
      <w:proofErr w:type="spellStart"/>
      <w:r w:rsidR="009D6476">
        <w:rPr>
          <w:rFonts w:hint="eastAsia"/>
          <w:color w:val="000000" w:themeColor="text1"/>
        </w:rPr>
        <w:t>힙을</w:t>
      </w:r>
      <w:proofErr w:type="spellEnd"/>
      <w:r w:rsidR="009D6476">
        <w:rPr>
          <w:rFonts w:hint="eastAsia"/>
          <w:color w:val="000000" w:themeColor="text1"/>
        </w:rPr>
        <w:t xml:space="preserve"> 생성 업로드 </w:t>
      </w:r>
      <w:proofErr w:type="spellStart"/>
      <w:r w:rsidR="009D6476">
        <w:rPr>
          <w:rFonts w:hint="eastAsia"/>
          <w:color w:val="000000" w:themeColor="text1"/>
        </w:rPr>
        <w:t>힙에</w:t>
      </w:r>
      <w:proofErr w:type="spellEnd"/>
      <w:r w:rsidR="009D6476">
        <w:rPr>
          <w:rFonts w:hint="eastAsia"/>
          <w:color w:val="000000" w:themeColor="text1"/>
        </w:rPr>
        <w:t xml:space="preserve"> 보관</w:t>
      </w:r>
      <w:r w:rsidR="009D6476">
        <w:rPr>
          <w:color w:val="000000" w:themeColor="text1"/>
        </w:rPr>
        <w:t>(</w:t>
      </w:r>
      <w:r w:rsidR="009D6476">
        <w:rPr>
          <w:rFonts w:hint="eastAsia"/>
          <w:color w:val="000000" w:themeColor="text1"/>
        </w:rPr>
        <w:t xml:space="preserve">최대 </w:t>
      </w:r>
      <w:r w:rsidR="009D6476">
        <w:rPr>
          <w:color w:val="000000" w:themeColor="text1"/>
        </w:rPr>
        <w:t xml:space="preserve">64KB </w:t>
      </w:r>
      <w:r w:rsidR="009D6476">
        <w:rPr>
          <w:rFonts w:hint="eastAsia"/>
          <w:color w:val="000000" w:themeColor="text1"/>
        </w:rPr>
        <w:t>크기 버퍼</w:t>
      </w:r>
      <w:r w:rsidR="009D6476">
        <w:rPr>
          <w:color w:val="000000" w:themeColor="text1"/>
        </w:rPr>
        <w:t>)</w:t>
      </w:r>
    </w:p>
    <w:p w14:paraId="4ACB8611" w14:textId="77777777" w:rsidR="00B07BC5" w:rsidRDefault="00B07BC5" w:rsidP="00762504">
      <w:pPr>
        <w:ind w:left="0"/>
        <w:rPr>
          <w:color w:val="000000" w:themeColor="text1"/>
        </w:rPr>
      </w:pPr>
    </w:p>
    <w:p w14:paraId="75A05128" w14:textId="677EACE6" w:rsidR="008E7573" w:rsidRDefault="00B07BC5" w:rsidP="00762504">
      <w:pPr>
        <w:ind w:left="0"/>
        <w:rPr>
          <w:color w:val="000000" w:themeColor="text1"/>
        </w:rPr>
      </w:pPr>
      <w:r>
        <w:rPr>
          <w:noProof/>
        </w:rPr>
        <mc:AlternateContent>
          <mc:Choice Requires="wpg">
            <w:drawing>
              <wp:inline distT="0" distB="0" distL="0" distR="0" wp14:anchorId="26292C67" wp14:editId="1499215F">
                <wp:extent cx="4434840" cy="1412875"/>
                <wp:effectExtent l="0" t="0" r="3810" b="0"/>
                <wp:docPr id="191" name="그룹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0" cy="1412875"/>
                          <a:chOff x="0" y="0"/>
                          <a:chExt cx="5581410" cy="1935480"/>
                        </a:xfrm>
                      </wpg:grpSpPr>
                      <pic:pic xmlns:pic="http://schemas.openxmlformats.org/drawingml/2006/picture">
                        <pic:nvPicPr>
                          <pic:cNvPr id="189" name="그림 18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33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2281" y="1656608"/>
                            <a:ext cx="2179129" cy="225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42C61" w14:textId="77777777" w:rsidR="00B07BC5" w:rsidRPr="00A70684" w:rsidRDefault="00B07BC5" w:rsidP="00B07BC5">
                              <w:pPr>
                                <w:pStyle w:val="a6"/>
                                <w:ind w:left="0"/>
                                <w:rPr>
                                  <w:rFonts w:hint="eastAsia"/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A70684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출처</w:t>
                              </w:r>
                              <w:r w:rsidRPr="00A70684">
                                <w:rPr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A70684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92C67" id="그룹 191" o:spid="_x0000_s1198" style="width:349.2pt;height:111.25pt;mso-position-horizontal-relative:char;mso-position-vertical-relative:line" coordsize="55814,1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">
                <v:shape id="그림 189" o:spid="_x0000_s1199" type="#_x0000_t75" style="position:absolute;width:34023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">
                  <v:imagedata r:id="rId38" o:title=""/>
                </v:shape>
                <v:shape id="Text Box 2" o:spid="_x0000_s1200" type="#_x0000_t202" style="position:absolute;left:34022;top:16566;width:21792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" stroked="f">
                  <v:textbox inset="0,0,0,0">
                    <w:txbxContent>
                      <w:p w14:paraId="02642C61" w14:textId="77777777" w:rsidR="00B07BC5" w:rsidRPr="00A70684" w:rsidRDefault="00B07BC5" w:rsidP="00B07BC5">
                        <w:pPr>
                          <w:pStyle w:val="a6"/>
                          <w:ind w:left="0"/>
                          <w:rPr>
                            <w:rFonts w:hint="eastAsia"/>
                            <w:noProof/>
                            <w:sz w:val="16"/>
                            <w:szCs w:val="16"/>
                          </w:rPr>
                        </w:pPr>
                        <w:r w:rsidRPr="00A70684">
                          <w:rPr>
                            <w:rFonts w:hint="eastAsia"/>
                            <w:sz w:val="16"/>
                            <w:szCs w:val="16"/>
                          </w:rPr>
                          <w:t>출처</w:t>
                        </w:r>
                        <w:r w:rsidRPr="00A70684"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 w:rsidRPr="00A70684">
                          <w:rPr>
                            <w:rFonts w:hint="eastAsia"/>
                            <w:sz w:val="16"/>
                            <w:szCs w:val="16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723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CEF38" wp14:editId="0894363C">
                <wp:simplePos x="0" y="0"/>
                <wp:positionH relativeFrom="column">
                  <wp:posOffset>2766950</wp:posOffset>
                </wp:positionH>
                <wp:positionV relativeFrom="paragraph">
                  <wp:posOffset>1701091</wp:posOffset>
                </wp:positionV>
                <wp:extent cx="3402330" cy="635"/>
                <wp:effectExtent l="0" t="0" r="0" b="0"/>
                <wp:wrapTopAndBottom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F1EFD" id="Text Box 190" o:spid="_x0000_s1026" type="#_x0000_t202" style="position:absolute;left:0;text-align:left;margin-left:217.85pt;margin-top:133.95pt;width:267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" stroked="f">
                <v:textbox style="mso-fit-shape-to-text:t" inset="0,0,0,0"/>
                <w10:wrap type="topAndBottom"/>
              </v:shape>
            </w:pict>
          </mc:Fallback>
        </mc:AlternateContent>
      </w:r>
      <w:r w:rsidR="008E7573">
        <w:rPr>
          <w:color w:val="000000" w:themeColor="text1"/>
        </w:rPr>
        <w:br/>
      </w:r>
      <w:r w:rsidR="00FB3CA2">
        <w:rPr>
          <w:rFonts w:hint="eastAsia"/>
          <w:color w:val="000000" w:themeColor="text1"/>
        </w:rPr>
        <w:t>대략적 구조</w:t>
      </w:r>
      <w:r w:rsidR="004B1440">
        <w:rPr>
          <w:rFonts w:hint="eastAsia"/>
          <w:color w:val="000000" w:themeColor="text1"/>
        </w:rPr>
        <w:t>를 정의하면</w:t>
      </w:r>
      <w:r w:rsidR="000D124E">
        <w:rPr>
          <w:rFonts w:hint="eastAsia"/>
          <w:color w:val="000000" w:themeColor="text1"/>
        </w:rPr>
        <w:t>,</w:t>
      </w:r>
      <w:r w:rsidR="00FB3CA2">
        <w:rPr>
          <w:rFonts w:hint="eastAsia"/>
          <w:color w:val="000000" w:themeColor="text1"/>
        </w:rPr>
        <w:t xml:space="preserve"> </w:t>
      </w:r>
      <w:r w:rsidR="008E7573">
        <w:rPr>
          <w:rFonts w:hint="eastAsia"/>
          <w:color w:val="000000" w:themeColor="text1"/>
        </w:rPr>
        <w:t xml:space="preserve">서명에서 루트 테이블을 만들고 그 도메인으로 </w:t>
      </w:r>
      <w:proofErr w:type="spellStart"/>
      <w:r w:rsidR="008E7573">
        <w:rPr>
          <w:rFonts w:hint="eastAsia"/>
          <w:color w:val="000000" w:themeColor="text1"/>
        </w:rPr>
        <w:t>디스크립터</w:t>
      </w:r>
      <w:proofErr w:type="spellEnd"/>
      <w:r w:rsidR="008E7573">
        <w:rPr>
          <w:rFonts w:hint="eastAsia"/>
          <w:color w:val="000000" w:themeColor="text1"/>
        </w:rPr>
        <w:t xml:space="preserve"> 테이블을 만든 후에 상수 버퍼로 연동시켰습니다.</w:t>
      </w:r>
    </w:p>
    <w:p w14:paraId="28502987" w14:textId="2655EA00" w:rsidR="00FB3CA2" w:rsidRDefault="00FB3CA2" w:rsidP="00762504">
      <w:pPr>
        <w:ind w:left="0"/>
        <w:rPr>
          <w:color w:val="000000" w:themeColor="text1"/>
        </w:rPr>
      </w:pPr>
    </w:p>
    <w:p w14:paraId="53D166E4" w14:textId="2841A1A7" w:rsidR="00FB3CA2" w:rsidRDefault="00B07BC5" w:rsidP="00824656">
      <w:pPr>
        <w:pStyle w:val="31"/>
        <w:numPr>
          <w:ilvl w:val="0"/>
          <w:numId w:val="36"/>
        </w:numPr>
      </w:pPr>
      <w:r>
        <w:rPr>
          <w:rFonts w:hint="eastAsia"/>
          <w:noProof/>
        </w:rPr>
        <w:pict w14:anchorId="73AC7BB2">
          <v:shape id="_x0000_s2051" type="#_x0000_t202" style="position:absolute;left:0;text-align:left;margin-left:-1in;margin-top:-455.6pt;width:1in;height:1in;z-index:251665408">
            <v:textbox>
              <w:txbxContent>
                <w:p w14:paraId="05D3C758" w14:textId="77777777" w:rsidR="00A723DA" w:rsidRPr="004C248E" w:rsidRDefault="00A723DA" w:rsidP="00A723DA">
                  <w:pPr>
                    <w:pStyle w:val="a6"/>
                    <w:rPr>
                      <w:noProof/>
                      <w:color w:val="000000" w:themeColor="text1"/>
                    </w:rPr>
                  </w:pPr>
                  <w:r>
                    <w:t>F</w:t>
                  </w:r>
                </w:p>
                <w:p w14:paraId="0573F000" w14:textId="7211E4FD" w:rsidR="00A723DA" w:rsidRDefault="00A723DA"/>
              </w:txbxContent>
            </v:textbox>
          </v:shape>
        </w:pict>
      </w:r>
      <w:r w:rsidR="00824656">
        <w:rPr>
          <w:rFonts w:hint="eastAsia"/>
        </w:rPr>
        <w:t>결과</w:t>
      </w:r>
    </w:p>
    <w:p w14:paraId="78E33904" w14:textId="7BD1B9A3" w:rsidR="00824656" w:rsidRDefault="00824656" w:rsidP="00824656">
      <w:r>
        <w:rPr>
          <w:noProof/>
        </w:rPr>
        <w:drawing>
          <wp:inline distT="0" distB="0" distL="0" distR="0" wp14:anchorId="5B76A1FF" wp14:editId="20C9D502">
            <wp:extent cx="5731510" cy="3223895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0F6" w14:textId="77777777" w:rsidR="00824656" w:rsidRDefault="00824656">
      <w:pPr>
        <w:spacing w:after="240" w:line="252" w:lineRule="auto"/>
        <w:ind w:left="0" w:right="0"/>
      </w:pPr>
      <w:r>
        <w:br w:type="page"/>
      </w:r>
    </w:p>
    <w:p w14:paraId="7CDB2F4D" w14:textId="77777777" w:rsidR="00824656" w:rsidRPr="00824656" w:rsidRDefault="00824656" w:rsidP="00824656">
      <w:pPr>
        <w:rPr>
          <w:rFonts w:hint="eastAsia"/>
        </w:rPr>
      </w:pPr>
    </w:p>
    <w:sectPr w:rsidR="00824656" w:rsidRPr="00824656" w:rsidSect="009019C3">
      <w:headerReference w:type="default" r:id="rId40"/>
      <w:footerReference w:type="default" r:id="rId41"/>
      <w:headerReference w:type="first" r:id="rId42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B5C2C" w14:textId="77777777" w:rsidR="00875675" w:rsidRDefault="00875675">
      <w:r>
        <w:separator/>
      </w:r>
    </w:p>
    <w:p w14:paraId="05FBE492" w14:textId="77777777" w:rsidR="00875675" w:rsidRDefault="00875675"/>
  </w:endnote>
  <w:endnote w:type="continuationSeparator" w:id="0">
    <w:p w14:paraId="5F88B8B3" w14:textId="77777777" w:rsidR="00875675" w:rsidRDefault="00875675">
      <w:r>
        <w:continuationSeparator/>
      </w:r>
    </w:p>
    <w:p w14:paraId="1B229AF9" w14:textId="77777777" w:rsidR="00875675" w:rsidRDefault="008756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29150FBF" w:rsidR="00AE74CB" w:rsidRPr="00A86C4E" w:rsidRDefault="00AB3A39" w:rsidP="00AE74CB">
          <w:pPr>
            <w:pStyle w:val="ac"/>
            <w:rPr>
              <w:rFonts w:hint="eastAsia"/>
            </w:rPr>
          </w:pPr>
          <w:r>
            <w:t>2022.</w:t>
          </w:r>
          <w:r w:rsidR="00532960">
            <w:t>11</w:t>
          </w:r>
          <w:r w:rsidR="00494B8A">
            <w:t>.</w:t>
          </w:r>
          <w:r w:rsidR="00532960">
            <w:t>1</w:t>
          </w:r>
          <w:r w:rsidR="00AE74CB">
            <w:t>1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99A3F" w14:textId="77777777" w:rsidR="00875675" w:rsidRDefault="00875675">
      <w:r>
        <w:separator/>
      </w:r>
    </w:p>
    <w:p w14:paraId="771F6CC0" w14:textId="77777777" w:rsidR="00875675" w:rsidRDefault="00875675"/>
  </w:footnote>
  <w:footnote w:type="continuationSeparator" w:id="0">
    <w:p w14:paraId="7C45B0E6" w14:textId="77777777" w:rsidR="00875675" w:rsidRDefault="00875675">
      <w:r>
        <w:continuationSeparator/>
      </w:r>
    </w:p>
    <w:p w14:paraId="18A06D14" w14:textId="77777777" w:rsidR="00875675" w:rsidRDefault="008756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319FF19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2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4" w15:restartNumberingAfterBreak="0">
    <w:nsid w:val="19CD7209"/>
    <w:multiLevelType w:val="hybridMultilevel"/>
    <w:tmpl w:val="CDBC507E"/>
    <w:lvl w:ilvl="0" w:tplc="C3063D52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5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6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9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0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1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4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6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7" w15:restartNumberingAfterBreak="0">
    <w:nsid w:val="49627D0F"/>
    <w:multiLevelType w:val="hybridMultilevel"/>
    <w:tmpl w:val="D2E8BA1A"/>
    <w:lvl w:ilvl="0" w:tplc="092079D2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8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9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0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1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1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6"/>
  </w:num>
  <w:num w:numId="13" w16cid:durableId="862551816">
    <w:abstractNumId w:val="33"/>
  </w:num>
  <w:num w:numId="14" w16cid:durableId="1778258684">
    <w:abstractNumId w:val="22"/>
  </w:num>
  <w:num w:numId="15" w16cid:durableId="1110126830">
    <w:abstractNumId w:val="30"/>
  </w:num>
  <w:num w:numId="16" w16cid:durableId="1289631229">
    <w:abstractNumId w:val="23"/>
  </w:num>
  <w:num w:numId="17" w16cid:durableId="185532576">
    <w:abstractNumId w:val="32"/>
  </w:num>
  <w:num w:numId="18" w16cid:durableId="1789204070">
    <w:abstractNumId w:val="17"/>
  </w:num>
  <w:num w:numId="19" w16cid:durableId="1884323655">
    <w:abstractNumId w:val="13"/>
  </w:num>
  <w:num w:numId="20" w16cid:durableId="1754738845">
    <w:abstractNumId w:val="26"/>
  </w:num>
  <w:num w:numId="21" w16cid:durableId="1967394123">
    <w:abstractNumId w:val="29"/>
  </w:num>
  <w:num w:numId="22" w16cid:durableId="1999376879">
    <w:abstractNumId w:val="34"/>
  </w:num>
  <w:num w:numId="23" w16cid:durableId="263267292">
    <w:abstractNumId w:val="12"/>
  </w:num>
  <w:num w:numId="24" w16cid:durableId="900336404">
    <w:abstractNumId w:val="24"/>
  </w:num>
  <w:num w:numId="25" w16cid:durableId="1249852222">
    <w:abstractNumId w:val="25"/>
  </w:num>
  <w:num w:numId="26" w16cid:durableId="1914121518">
    <w:abstractNumId w:val="20"/>
  </w:num>
  <w:num w:numId="27" w16cid:durableId="912278821">
    <w:abstractNumId w:val="15"/>
  </w:num>
  <w:num w:numId="28" w16cid:durableId="1166554714">
    <w:abstractNumId w:val="18"/>
  </w:num>
  <w:num w:numId="29" w16cid:durableId="416564081">
    <w:abstractNumId w:val="31"/>
  </w:num>
  <w:num w:numId="30" w16cid:durableId="1152334112">
    <w:abstractNumId w:val="19"/>
  </w:num>
  <w:num w:numId="31" w16cid:durableId="1137919015">
    <w:abstractNumId w:val="35"/>
  </w:num>
  <w:num w:numId="32" w16cid:durableId="43870948">
    <w:abstractNumId w:val="11"/>
  </w:num>
  <w:num w:numId="33" w16cid:durableId="240258786">
    <w:abstractNumId w:val="28"/>
  </w:num>
  <w:num w:numId="34" w16cid:durableId="1169829832">
    <w:abstractNumId w:val="36"/>
  </w:num>
  <w:num w:numId="35" w16cid:durableId="90324214">
    <w:abstractNumId w:val="10"/>
  </w:num>
  <w:num w:numId="36" w16cid:durableId="94713599">
    <w:abstractNumId w:val="27"/>
  </w:num>
  <w:num w:numId="37" w16cid:durableId="11123650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2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01CFC"/>
    <w:rsid w:val="00010396"/>
    <w:rsid w:val="00014266"/>
    <w:rsid w:val="00014E14"/>
    <w:rsid w:val="0002001F"/>
    <w:rsid w:val="000210C9"/>
    <w:rsid w:val="0002632A"/>
    <w:rsid w:val="000267C2"/>
    <w:rsid w:val="00027469"/>
    <w:rsid w:val="00036FA2"/>
    <w:rsid w:val="00040221"/>
    <w:rsid w:val="00041EC6"/>
    <w:rsid w:val="000436B7"/>
    <w:rsid w:val="00043D4B"/>
    <w:rsid w:val="00044067"/>
    <w:rsid w:val="0004640E"/>
    <w:rsid w:val="000534A4"/>
    <w:rsid w:val="00056772"/>
    <w:rsid w:val="00057335"/>
    <w:rsid w:val="00060019"/>
    <w:rsid w:val="00061859"/>
    <w:rsid w:val="0006220B"/>
    <w:rsid w:val="00063438"/>
    <w:rsid w:val="00064728"/>
    <w:rsid w:val="00066C0F"/>
    <w:rsid w:val="00066DF8"/>
    <w:rsid w:val="00067E02"/>
    <w:rsid w:val="00070C9A"/>
    <w:rsid w:val="00072236"/>
    <w:rsid w:val="00072D3D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1FA9"/>
    <w:rsid w:val="000C3EAF"/>
    <w:rsid w:val="000C42C8"/>
    <w:rsid w:val="000C4E32"/>
    <w:rsid w:val="000D10E6"/>
    <w:rsid w:val="000D124E"/>
    <w:rsid w:val="000D44AA"/>
    <w:rsid w:val="000D4AFC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0379"/>
    <w:rsid w:val="00121435"/>
    <w:rsid w:val="0012364F"/>
    <w:rsid w:val="0012719A"/>
    <w:rsid w:val="00127DA3"/>
    <w:rsid w:val="00131046"/>
    <w:rsid w:val="0013333F"/>
    <w:rsid w:val="00134101"/>
    <w:rsid w:val="001518B8"/>
    <w:rsid w:val="00160F45"/>
    <w:rsid w:val="00164604"/>
    <w:rsid w:val="00166FEE"/>
    <w:rsid w:val="00172768"/>
    <w:rsid w:val="00172FFF"/>
    <w:rsid w:val="00173A4A"/>
    <w:rsid w:val="00174361"/>
    <w:rsid w:val="00180275"/>
    <w:rsid w:val="00181245"/>
    <w:rsid w:val="0019236E"/>
    <w:rsid w:val="00193898"/>
    <w:rsid w:val="001978F2"/>
    <w:rsid w:val="001A0C72"/>
    <w:rsid w:val="001A0D4C"/>
    <w:rsid w:val="001A131D"/>
    <w:rsid w:val="001A50ED"/>
    <w:rsid w:val="001A7486"/>
    <w:rsid w:val="001B2ADE"/>
    <w:rsid w:val="001B7EAE"/>
    <w:rsid w:val="001D4F3C"/>
    <w:rsid w:val="001D6BF6"/>
    <w:rsid w:val="001E1248"/>
    <w:rsid w:val="001E1B97"/>
    <w:rsid w:val="001E425F"/>
    <w:rsid w:val="001E4EBC"/>
    <w:rsid w:val="001F1DAD"/>
    <w:rsid w:val="00200D7C"/>
    <w:rsid w:val="00210717"/>
    <w:rsid w:val="00212177"/>
    <w:rsid w:val="00216563"/>
    <w:rsid w:val="002166CA"/>
    <w:rsid w:val="00225CD0"/>
    <w:rsid w:val="002346C2"/>
    <w:rsid w:val="002353B2"/>
    <w:rsid w:val="00237750"/>
    <w:rsid w:val="00243683"/>
    <w:rsid w:val="00246677"/>
    <w:rsid w:val="00251B03"/>
    <w:rsid w:val="00257417"/>
    <w:rsid w:val="00257DFE"/>
    <w:rsid w:val="00266034"/>
    <w:rsid w:val="002772DC"/>
    <w:rsid w:val="0028121B"/>
    <w:rsid w:val="00281582"/>
    <w:rsid w:val="002830DA"/>
    <w:rsid w:val="0028356F"/>
    <w:rsid w:val="002874B3"/>
    <w:rsid w:val="00292A06"/>
    <w:rsid w:val="00296B66"/>
    <w:rsid w:val="00297D84"/>
    <w:rsid w:val="002A1203"/>
    <w:rsid w:val="002A4A16"/>
    <w:rsid w:val="002A7FF0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F1F69"/>
    <w:rsid w:val="002F30E6"/>
    <w:rsid w:val="002F4987"/>
    <w:rsid w:val="00306AEE"/>
    <w:rsid w:val="00311EF4"/>
    <w:rsid w:val="00312DD5"/>
    <w:rsid w:val="00315A95"/>
    <w:rsid w:val="0031635F"/>
    <w:rsid w:val="00320ECF"/>
    <w:rsid w:val="0032366E"/>
    <w:rsid w:val="00323E33"/>
    <w:rsid w:val="00324052"/>
    <w:rsid w:val="0032559E"/>
    <w:rsid w:val="00330BEE"/>
    <w:rsid w:val="00330D3F"/>
    <w:rsid w:val="00331DF1"/>
    <w:rsid w:val="00332A5F"/>
    <w:rsid w:val="003333D0"/>
    <w:rsid w:val="0033593E"/>
    <w:rsid w:val="00335A66"/>
    <w:rsid w:val="00336D2B"/>
    <w:rsid w:val="00353BFC"/>
    <w:rsid w:val="003568D2"/>
    <w:rsid w:val="00356E99"/>
    <w:rsid w:val="003605DB"/>
    <w:rsid w:val="00361AB8"/>
    <w:rsid w:val="003631EC"/>
    <w:rsid w:val="0036351D"/>
    <w:rsid w:val="00364981"/>
    <w:rsid w:val="00364D10"/>
    <w:rsid w:val="00366D0E"/>
    <w:rsid w:val="00373AD4"/>
    <w:rsid w:val="0037518C"/>
    <w:rsid w:val="00375BA7"/>
    <w:rsid w:val="00375CBF"/>
    <w:rsid w:val="00382665"/>
    <w:rsid w:val="00395744"/>
    <w:rsid w:val="00395B26"/>
    <w:rsid w:val="003A30EF"/>
    <w:rsid w:val="003A3B63"/>
    <w:rsid w:val="003A5AC1"/>
    <w:rsid w:val="003A5DF7"/>
    <w:rsid w:val="003B0906"/>
    <w:rsid w:val="003B1123"/>
    <w:rsid w:val="003B2D5E"/>
    <w:rsid w:val="003B3845"/>
    <w:rsid w:val="003B538F"/>
    <w:rsid w:val="003B53DC"/>
    <w:rsid w:val="003C0BCF"/>
    <w:rsid w:val="003C1CA9"/>
    <w:rsid w:val="003C27B9"/>
    <w:rsid w:val="003D2B9F"/>
    <w:rsid w:val="003E1827"/>
    <w:rsid w:val="003E1FEF"/>
    <w:rsid w:val="003E5666"/>
    <w:rsid w:val="003E667C"/>
    <w:rsid w:val="003F04F2"/>
    <w:rsid w:val="003F0A35"/>
    <w:rsid w:val="003F61E4"/>
    <w:rsid w:val="00404B8A"/>
    <w:rsid w:val="0041146C"/>
    <w:rsid w:val="00411A92"/>
    <w:rsid w:val="00412D66"/>
    <w:rsid w:val="004137CE"/>
    <w:rsid w:val="00415351"/>
    <w:rsid w:val="00422412"/>
    <w:rsid w:val="004342BA"/>
    <w:rsid w:val="00443348"/>
    <w:rsid w:val="00444152"/>
    <w:rsid w:val="004479F2"/>
    <w:rsid w:val="00450723"/>
    <w:rsid w:val="00453079"/>
    <w:rsid w:val="004534A5"/>
    <w:rsid w:val="004566FA"/>
    <w:rsid w:val="00460E40"/>
    <w:rsid w:val="00461F84"/>
    <w:rsid w:val="00470827"/>
    <w:rsid w:val="004712F4"/>
    <w:rsid w:val="00480A4B"/>
    <w:rsid w:val="004812C5"/>
    <w:rsid w:val="00482EE3"/>
    <w:rsid w:val="00483C83"/>
    <w:rsid w:val="00492F72"/>
    <w:rsid w:val="00493DC8"/>
    <w:rsid w:val="00494B8A"/>
    <w:rsid w:val="00495232"/>
    <w:rsid w:val="004A4EC4"/>
    <w:rsid w:val="004B1440"/>
    <w:rsid w:val="004B1A0C"/>
    <w:rsid w:val="004B1C1E"/>
    <w:rsid w:val="004B2B40"/>
    <w:rsid w:val="004B733C"/>
    <w:rsid w:val="004D226E"/>
    <w:rsid w:val="004D47E8"/>
    <w:rsid w:val="004D5F69"/>
    <w:rsid w:val="004D6781"/>
    <w:rsid w:val="004E330E"/>
    <w:rsid w:val="004E54AF"/>
    <w:rsid w:val="004F3754"/>
    <w:rsid w:val="004F731C"/>
    <w:rsid w:val="004F7A3B"/>
    <w:rsid w:val="00502A4A"/>
    <w:rsid w:val="00503CBD"/>
    <w:rsid w:val="00505BD8"/>
    <w:rsid w:val="0051297B"/>
    <w:rsid w:val="00516259"/>
    <w:rsid w:val="0052032C"/>
    <w:rsid w:val="005212F7"/>
    <w:rsid w:val="00522A55"/>
    <w:rsid w:val="00530F4F"/>
    <w:rsid w:val="00532960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2DDF"/>
    <w:rsid w:val="00594ABB"/>
    <w:rsid w:val="00595DDD"/>
    <w:rsid w:val="005A7B99"/>
    <w:rsid w:val="005A7DD7"/>
    <w:rsid w:val="005B26E1"/>
    <w:rsid w:val="005B3A2C"/>
    <w:rsid w:val="005B3C66"/>
    <w:rsid w:val="005C2A35"/>
    <w:rsid w:val="005C4B25"/>
    <w:rsid w:val="005C593B"/>
    <w:rsid w:val="005C6856"/>
    <w:rsid w:val="005D695C"/>
    <w:rsid w:val="005F0637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234B"/>
    <w:rsid w:val="00625ADC"/>
    <w:rsid w:val="00627347"/>
    <w:rsid w:val="006314B1"/>
    <w:rsid w:val="006320AE"/>
    <w:rsid w:val="0063405B"/>
    <w:rsid w:val="00636783"/>
    <w:rsid w:val="006404C9"/>
    <w:rsid w:val="006448F7"/>
    <w:rsid w:val="00650EC5"/>
    <w:rsid w:val="00655AF6"/>
    <w:rsid w:val="00660B21"/>
    <w:rsid w:val="0066253D"/>
    <w:rsid w:val="006634EA"/>
    <w:rsid w:val="00673DD5"/>
    <w:rsid w:val="006810E0"/>
    <w:rsid w:val="00683720"/>
    <w:rsid w:val="00690C4F"/>
    <w:rsid w:val="006925DC"/>
    <w:rsid w:val="00692BA6"/>
    <w:rsid w:val="006A28AE"/>
    <w:rsid w:val="006A5BC9"/>
    <w:rsid w:val="006B176B"/>
    <w:rsid w:val="006B28AF"/>
    <w:rsid w:val="006B4084"/>
    <w:rsid w:val="006B7BD7"/>
    <w:rsid w:val="006C4901"/>
    <w:rsid w:val="006C66DD"/>
    <w:rsid w:val="006D1B84"/>
    <w:rsid w:val="006D4834"/>
    <w:rsid w:val="006E24C0"/>
    <w:rsid w:val="006E4092"/>
    <w:rsid w:val="006E7D1A"/>
    <w:rsid w:val="006F452C"/>
    <w:rsid w:val="006F56A1"/>
    <w:rsid w:val="00707476"/>
    <w:rsid w:val="00712777"/>
    <w:rsid w:val="00712F25"/>
    <w:rsid w:val="00714CE5"/>
    <w:rsid w:val="007150D4"/>
    <w:rsid w:val="00715432"/>
    <w:rsid w:val="00716BCE"/>
    <w:rsid w:val="007231A4"/>
    <w:rsid w:val="00727022"/>
    <w:rsid w:val="00736E05"/>
    <w:rsid w:val="007427E8"/>
    <w:rsid w:val="00743108"/>
    <w:rsid w:val="00744F25"/>
    <w:rsid w:val="007478C7"/>
    <w:rsid w:val="00750397"/>
    <w:rsid w:val="00750B17"/>
    <w:rsid w:val="00751A5D"/>
    <w:rsid w:val="00762504"/>
    <w:rsid w:val="00762CBE"/>
    <w:rsid w:val="007639E0"/>
    <w:rsid w:val="00765641"/>
    <w:rsid w:val="007710D2"/>
    <w:rsid w:val="00775036"/>
    <w:rsid w:val="00775EBC"/>
    <w:rsid w:val="00790585"/>
    <w:rsid w:val="0079626F"/>
    <w:rsid w:val="007B0DC1"/>
    <w:rsid w:val="007B27CD"/>
    <w:rsid w:val="007B3743"/>
    <w:rsid w:val="007B7B1D"/>
    <w:rsid w:val="007C174C"/>
    <w:rsid w:val="007C31D5"/>
    <w:rsid w:val="007C7BFF"/>
    <w:rsid w:val="007D3AA0"/>
    <w:rsid w:val="007E0C7E"/>
    <w:rsid w:val="007E336F"/>
    <w:rsid w:val="007E3775"/>
    <w:rsid w:val="007E6E33"/>
    <w:rsid w:val="007E700B"/>
    <w:rsid w:val="007E7A9A"/>
    <w:rsid w:val="007F28B5"/>
    <w:rsid w:val="007F6D47"/>
    <w:rsid w:val="0080013F"/>
    <w:rsid w:val="0080470E"/>
    <w:rsid w:val="008076FC"/>
    <w:rsid w:val="0081471F"/>
    <w:rsid w:val="0082170F"/>
    <w:rsid w:val="00822A8D"/>
    <w:rsid w:val="00824656"/>
    <w:rsid w:val="00824B5D"/>
    <w:rsid w:val="00825969"/>
    <w:rsid w:val="00831731"/>
    <w:rsid w:val="00833DD1"/>
    <w:rsid w:val="00840283"/>
    <w:rsid w:val="00846749"/>
    <w:rsid w:val="00846954"/>
    <w:rsid w:val="00852015"/>
    <w:rsid w:val="00852FE0"/>
    <w:rsid w:val="008604C1"/>
    <w:rsid w:val="00861789"/>
    <w:rsid w:val="00864564"/>
    <w:rsid w:val="0086794D"/>
    <w:rsid w:val="00874542"/>
    <w:rsid w:val="00875405"/>
    <w:rsid w:val="00875675"/>
    <w:rsid w:val="0088322A"/>
    <w:rsid w:val="008859C8"/>
    <w:rsid w:val="00892085"/>
    <w:rsid w:val="00893BCC"/>
    <w:rsid w:val="008A3FA0"/>
    <w:rsid w:val="008A6074"/>
    <w:rsid w:val="008B4592"/>
    <w:rsid w:val="008B4735"/>
    <w:rsid w:val="008B749A"/>
    <w:rsid w:val="008E6D11"/>
    <w:rsid w:val="008E7573"/>
    <w:rsid w:val="008F035D"/>
    <w:rsid w:val="008F0C57"/>
    <w:rsid w:val="008F4C81"/>
    <w:rsid w:val="008F77D2"/>
    <w:rsid w:val="009019C3"/>
    <w:rsid w:val="00904E41"/>
    <w:rsid w:val="00907CBB"/>
    <w:rsid w:val="00910D31"/>
    <w:rsid w:val="00913AE4"/>
    <w:rsid w:val="00914BD1"/>
    <w:rsid w:val="009231C6"/>
    <w:rsid w:val="0092502D"/>
    <w:rsid w:val="00925F37"/>
    <w:rsid w:val="00931D7B"/>
    <w:rsid w:val="00943CCD"/>
    <w:rsid w:val="00944191"/>
    <w:rsid w:val="0095106F"/>
    <w:rsid w:val="009520B8"/>
    <w:rsid w:val="00953EFE"/>
    <w:rsid w:val="00955884"/>
    <w:rsid w:val="00955C45"/>
    <w:rsid w:val="0095707B"/>
    <w:rsid w:val="00957B3B"/>
    <w:rsid w:val="009645A1"/>
    <w:rsid w:val="00967FA3"/>
    <w:rsid w:val="009708CD"/>
    <w:rsid w:val="00976950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3C5D"/>
    <w:rsid w:val="009B44CF"/>
    <w:rsid w:val="009C2959"/>
    <w:rsid w:val="009C640C"/>
    <w:rsid w:val="009D037A"/>
    <w:rsid w:val="009D0FE3"/>
    <w:rsid w:val="009D1333"/>
    <w:rsid w:val="009D1D83"/>
    <w:rsid w:val="009D5B02"/>
    <w:rsid w:val="009D6476"/>
    <w:rsid w:val="009E320E"/>
    <w:rsid w:val="009F7E1C"/>
    <w:rsid w:val="00A00454"/>
    <w:rsid w:val="00A044B7"/>
    <w:rsid w:val="00A06C6C"/>
    <w:rsid w:val="00A168BC"/>
    <w:rsid w:val="00A21A49"/>
    <w:rsid w:val="00A32D81"/>
    <w:rsid w:val="00A331C9"/>
    <w:rsid w:val="00A412D9"/>
    <w:rsid w:val="00A433A1"/>
    <w:rsid w:val="00A5007C"/>
    <w:rsid w:val="00A63A86"/>
    <w:rsid w:val="00A70684"/>
    <w:rsid w:val="00A723DA"/>
    <w:rsid w:val="00A72A6E"/>
    <w:rsid w:val="00A72CC5"/>
    <w:rsid w:val="00A76F44"/>
    <w:rsid w:val="00A86C4E"/>
    <w:rsid w:val="00A917AB"/>
    <w:rsid w:val="00A94224"/>
    <w:rsid w:val="00A94B9F"/>
    <w:rsid w:val="00A95D48"/>
    <w:rsid w:val="00AA195A"/>
    <w:rsid w:val="00AA34F8"/>
    <w:rsid w:val="00AB3A39"/>
    <w:rsid w:val="00AB42B6"/>
    <w:rsid w:val="00AB493B"/>
    <w:rsid w:val="00AC3ABC"/>
    <w:rsid w:val="00AE0356"/>
    <w:rsid w:val="00AE09F5"/>
    <w:rsid w:val="00AE1C7F"/>
    <w:rsid w:val="00AE2F77"/>
    <w:rsid w:val="00AE313C"/>
    <w:rsid w:val="00AE6306"/>
    <w:rsid w:val="00AE74CB"/>
    <w:rsid w:val="00B01340"/>
    <w:rsid w:val="00B01520"/>
    <w:rsid w:val="00B04A1D"/>
    <w:rsid w:val="00B07BC5"/>
    <w:rsid w:val="00B23CC7"/>
    <w:rsid w:val="00B33129"/>
    <w:rsid w:val="00B40648"/>
    <w:rsid w:val="00B4449F"/>
    <w:rsid w:val="00B44A83"/>
    <w:rsid w:val="00B4756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F9A"/>
    <w:rsid w:val="00B7306C"/>
    <w:rsid w:val="00B73722"/>
    <w:rsid w:val="00B75AB1"/>
    <w:rsid w:val="00B76DE7"/>
    <w:rsid w:val="00B80AEC"/>
    <w:rsid w:val="00B8201B"/>
    <w:rsid w:val="00B8307B"/>
    <w:rsid w:val="00B848B5"/>
    <w:rsid w:val="00B85D33"/>
    <w:rsid w:val="00B87079"/>
    <w:rsid w:val="00B92F7E"/>
    <w:rsid w:val="00B94DB8"/>
    <w:rsid w:val="00BA12B6"/>
    <w:rsid w:val="00BA3AC9"/>
    <w:rsid w:val="00BA5F3D"/>
    <w:rsid w:val="00BA6D37"/>
    <w:rsid w:val="00BB16EA"/>
    <w:rsid w:val="00BB4DB3"/>
    <w:rsid w:val="00BC0688"/>
    <w:rsid w:val="00BC1781"/>
    <w:rsid w:val="00BC5CC1"/>
    <w:rsid w:val="00BC6713"/>
    <w:rsid w:val="00BD3937"/>
    <w:rsid w:val="00BD71A0"/>
    <w:rsid w:val="00C036DF"/>
    <w:rsid w:val="00C0440A"/>
    <w:rsid w:val="00C121D3"/>
    <w:rsid w:val="00C17F46"/>
    <w:rsid w:val="00C21006"/>
    <w:rsid w:val="00C3090D"/>
    <w:rsid w:val="00C35232"/>
    <w:rsid w:val="00C41938"/>
    <w:rsid w:val="00C4764D"/>
    <w:rsid w:val="00C5112A"/>
    <w:rsid w:val="00C5575A"/>
    <w:rsid w:val="00C566A1"/>
    <w:rsid w:val="00C56B3E"/>
    <w:rsid w:val="00C6170A"/>
    <w:rsid w:val="00C623D6"/>
    <w:rsid w:val="00C64B77"/>
    <w:rsid w:val="00C67433"/>
    <w:rsid w:val="00C71CCE"/>
    <w:rsid w:val="00C80C83"/>
    <w:rsid w:val="00C925BD"/>
    <w:rsid w:val="00C95738"/>
    <w:rsid w:val="00C957EC"/>
    <w:rsid w:val="00C97D9D"/>
    <w:rsid w:val="00CA4F5D"/>
    <w:rsid w:val="00CA75C3"/>
    <w:rsid w:val="00CB3860"/>
    <w:rsid w:val="00CB38FE"/>
    <w:rsid w:val="00CB5473"/>
    <w:rsid w:val="00CB68FC"/>
    <w:rsid w:val="00CB7BB0"/>
    <w:rsid w:val="00CC2013"/>
    <w:rsid w:val="00CD5D2B"/>
    <w:rsid w:val="00CE0BB2"/>
    <w:rsid w:val="00CE1370"/>
    <w:rsid w:val="00CE2771"/>
    <w:rsid w:val="00CE2AB1"/>
    <w:rsid w:val="00CE61F4"/>
    <w:rsid w:val="00D02210"/>
    <w:rsid w:val="00D02BD1"/>
    <w:rsid w:val="00D13BCE"/>
    <w:rsid w:val="00D22F2A"/>
    <w:rsid w:val="00D2747F"/>
    <w:rsid w:val="00D31007"/>
    <w:rsid w:val="00D327BC"/>
    <w:rsid w:val="00D332A5"/>
    <w:rsid w:val="00D43243"/>
    <w:rsid w:val="00D43313"/>
    <w:rsid w:val="00D43D52"/>
    <w:rsid w:val="00D46C87"/>
    <w:rsid w:val="00D531C2"/>
    <w:rsid w:val="00D74545"/>
    <w:rsid w:val="00D7527B"/>
    <w:rsid w:val="00D84295"/>
    <w:rsid w:val="00D84E57"/>
    <w:rsid w:val="00D8598A"/>
    <w:rsid w:val="00D85EF7"/>
    <w:rsid w:val="00D911F8"/>
    <w:rsid w:val="00D95752"/>
    <w:rsid w:val="00D95FD7"/>
    <w:rsid w:val="00DA0B66"/>
    <w:rsid w:val="00DA1069"/>
    <w:rsid w:val="00DA4811"/>
    <w:rsid w:val="00DB35AB"/>
    <w:rsid w:val="00DB5FB7"/>
    <w:rsid w:val="00DC094D"/>
    <w:rsid w:val="00DD0BA7"/>
    <w:rsid w:val="00DD1DC4"/>
    <w:rsid w:val="00DD6386"/>
    <w:rsid w:val="00DE2EE0"/>
    <w:rsid w:val="00DE6C2B"/>
    <w:rsid w:val="00DF38A3"/>
    <w:rsid w:val="00DF796F"/>
    <w:rsid w:val="00E05FF0"/>
    <w:rsid w:val="00E12087"/>
    <w:rsid w:val="00E12D9F"/>
    <w:rsid w:val="00E14C12"/>
    <w:rsid w:val="00E17A91"/>
    <w:rsid w:val="00E219E2"/>
    <w:rsid w:val="00E24A97"/>
    <w:rsid w:val="00E279B8"/>
    <w:rsid w:val="00E47183"/>
    <w:rsid w:val="00E51174"/>
    <w:rsid w:val="00E52066"/>
    <w:rsid w:val="00E52B33"/>
    <w:rsid w:val="00E52FC8"/>
    <w:rsid w:val="00E614F2"/>
    <w:rsid w:val="00E628A5"/>
    <w:rsid w:val="00E629F0"/>
    <w:rsid w:val="00E6398F"/>
    <w:rsid w:val="00E66542"/>
    <w:rsid w:val="00E72BA5"/>
    <w:rsid w:val="00E737BD"/>
    <w:rsid w:val="00E74E36"/>
    <w:rsid w:val="00E756E6"/>
    <w:rsid w:val="00E75899"/>
    <w:rsid w:val="00E75E4F"/>
    <w:rsid w:val="00E77577"/>
    <w:rsid w:val="00E85639"/>
    <w:rsid w:val="00EA05B8"/>
    <w:rsid w:val="00EA10C6"/>
    <w:rsid w:val="00EA2C3D"/>
    <w:rsid w:val="00EA734A"/>
    <w:rsid w:val="00EB203B"/>
    <w:rsid w:val="00EB340B"/>
    <w:rsid w:val="00EB5EA7"/>
    <w:rsid w:val="00EC65B3"/>
    <w:rsid w:val="00ED0964"/>
    <w:rsid w:val="00ED4B64"/>
    <w:rsid w:val="00ED4D0A"/>
    <w:rsid w:val="00ED5254"/>
    <w:rsid w:val="00ED6CF9"/>
    <w:rsid w:val="00EE3169"/>
    <w:rsid w:val="00EF0535"/>
    <w:rsid w:val="00EF0963"/>
    <w:rsid w:val="00EF59B2"/>
    <w:rsid w:val="00EF5A5B"/>
    <w:rsid w:val="00F01AB8"/>
    <w:rsid w:val="00F03252"/>
    <w:rsid w:val="00F06097"/>
    <w:rsid w:val="00F21956"/>
    <w:rsid w:val="00F23121"/>
    <w:rsid w:val="00F308EF"/>
    <w:rsid w:val="00F33B4C"/>
    <w:rsid w:val="00F342C6"/>
    <w:rsid w:val="00F40992"/>
    <w:rsid w:val="00F45562"/>
    <w:rsid w:val="00F60844"/>
    <w:rsid w:val="00F64E7B"/>
    <w:rsid w:val="00F7170E"/>
    <w:rsid w:val="00F723EB"/>
    <w:rsid w:val="00F73435"/>
    <w:rsid w:val="00F76871"/>
    <w:rsid w:val="00F81E7D"/>
    <w:rsid w:val="00F863ED"/>
    <w:rsid w:val="00F91179"/>
    <w:rsid w:val="00F97E8B"/>
    <w:rsid w:val="00FA2BB5"/>
    <w:rsid w:val="00FA5369"/>
    <w:rsid w:val="00FA7061"/>
    <w:rsid w:val="00FA7B4D"/>
    <w:rsid w:val="00FB001D"/>
    <w:rsid w:val="00FB3CA2"/>
    <w:rsid w:val="00FC11C9"/>
    <w:rsid w:val="00FC3218"/>
    <w:rsid w:val="00FC4AF3"/>
    <w:rsid w:val="00FC56F9"/>
    <w:rsid w:val="00FC719C"/>
    <w:rsid w:val="00FD48AC"/>
    <w:rsid w:val="00FE1BA9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28931D83"/>
  <w15:docId w15:val="{74F28A88-0AC5-4CDC-BB5F-F40F0F3D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  <w:style w:type="character" w:customStyle="1" w:styleId="pln">
    <w:name w:val="pln"/>
    <w:basedOn w:val="a3"/>
    <w:rsid w:val="003F04F2"/>
  </w:style>
  <w:style w:type="character" w:customStyle="1" w:styleId="pun">
    <w:name w:val="pun"/>
    <w:basedOn w:val="a3"/>
    <w:rsid w:val="003F04F2"/>
  </w:style>
  <w:style w:type="character" w:customStyle="1" w:styleId="kwd">
    <w:name w:val="kwd"/>
    <w:basedOn w:val="a3"/>
    <w:rsid w:val="003F04F2"/>
  </w:style>
  <w:style w:type="character" w:customStyle="1" w:styleId="typ">
    <w:name w:val="typ"/>
    <w:basedOn w:val="a3"/>
    <w:rsid w:val="003F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70D64"/>
    <w:rsid w:val="00104EC8"/>
    <w:rsid w:val="001D157D"/>
    <w:rsid w:val="0026487A"/>
    <w:rsid w:val="00281D1D"/>
    <w:rsid w:val="002B1BE3"/>
    <w:rsid w:val="00314FDB"/>
    <w:rsid w:val="0032169A"/>
    <w:rsid w:val="00367C02"/>
    <w:rsid w:val="003960B3"/>
    <w:rsid w:val="003B7870"/>
    <w:rsid w:val="004545AB"/>
    <w:rsid w:val="00471D18"/>
    <w:rsid w:val="005509A8"/>
    <w:rsid w:val="00611677"/>
    <w:rsid w:val="006402AE"/>
    <w:rsid w:val="00643E2D"/>
    <w:rsid w:val="00685E6A"/>
    <w:rsid w:val="00693E6E"/>
    <w:rsid w:val="006B1E9D"/>
    <w:rsid w:val="006C4325"/>
    <w:rsid w:val="006F6004"/>
    <w:rsid w:val="00702971"/>
    <w:rsid w:val="00854AD1"/>
    <w:rsid w:val="008B5580"/>
    <w:rsid w:val="00902C36"/>
    <w:rsid w:val="009351B8"/>
    <w:rsid w:val="009540F7"/>
    <w:rsid w:val="009C7B5E"/>
    <w:rsid w:val="00A13EDC"/>
    <w:rsid w:val="00A25696"/>
    <w:rsid w:val="00AF3079"/>
    <w:rsid w:val="00BA79BD"/>
    <w:rsid w:val="00BB2651"/>
    <w:rsid w:val="00C07271"/>
    <w:rsid w:val="00C27A75"/>
    <w:rsid w:val="00CC49A9"/>
    <w:rsid w:val="00CE7709"/>
    <w:rsid w:val="00CF47B0"/>
    <w:rsid w:val="00D83A16"/>
    <w:rsid w:val="00DA7791"/>
    <w:rsid w:val="00DC70DB"/>
    <w:rsid w:val="00E6117C"/>
    <w:rsid w:val="00EB0EF0"/>
    <w:rsid w:val="00ED1364"/>
    <w:rsid w:val="00ED6036"/>
    <w:rsid w:val="00F273D9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12572</TotalTime>
  <Pages>38</Pages>
  <Words>1953</Words>
  <Characters>11136</Characters>
  <Application>Microsoft Office Word</Application>
  <DocSecurity>0</DocSecurity>
  <Lines>92</Lines>
  <Paragraphs>26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13063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/>
  <cp:lastModifiedBy>kim kyeoungju</cp:lastModifiedBy>
  <cp:revision>5</cp:revision>
  <cp:lastPrinted>2022-11-04T11:06:00Z</cp:lastPrinted>
  <dcterms:created xsi:type="dcterms:W3CDTF">2022-10-23T10:16:00Z</dcterms:created>
  <dcterms:modified xsi:type="dcterms:W3CDTF">2022-11-11T09:49:00Z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